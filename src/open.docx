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D326" w14:textId="77777777" w:rsidR="004D7800" w:rsidRDefault="00000000">
      <w:pPr>
        <w:rPr>
          <w:b/>
          <w:bCs/>
        </w:rPr>
      </w:pPr>
      <w:r>
        <w:rPr>
          <w:b/>
          <w:bCs/>
        </w:rPr>
        <w:t>1. 3D Design Engineer</w:t>
      </w:r>
    </w:p>
    <w:p w14:paraId="1B27187F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45E382BF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441BC595" w14:textId="77777777" w:rsidR="004D7800" w:rsidRDefault="004D7800">
      <w:pPr>
        <w:rPr>
          <w:lang w:val="en-US"/>
        </w:rPr>
      </w:pPr>
    </w:p>
    <w:p w14:paraId="7877CA0E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100000001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268F6EA1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6793CD8F" w14:textId="77777777" w:rsidR="004D7800" w:rsidRDefault="00000000">
      <w:r>
        <w:t xml:space="preserve">Would you like to shape the future of autonomous urban mobility together with us? Turtle Mobility is seeking a </w:t>
      </w:r>
      <w:r>
        <w:rPr>
          <w:b/>
          <w:bCs/>
        </w:rPr>
        <w:t>3D Design Engineer</w:t>
      </w:r>
      <w:r>
        <w:t xml:space="preserve"> to support mechanical design and development of our electric microcar.</w:t>
      </w:r>
    </w:p>
    <w:p w14:paraId="2C41D432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7476558E" w14:textId="77777777" w:rsidR="004D7800" w:rsidRDefault="00000000">
      <w:pPr>
        <w:numPr>
          <w:ilvl w:val="0"/>
          <w:numId w:val="1"/>
        </w:numPr>
      </w:pPr>
      <w:r>
        <w:t>Create 3D part and assembly models</w:t>
      </w:r>
    </w:p>
    <w:p w14:paraId="7ABD2F27" w14:textId="77777777" w:rsidR="004D7800" w:rsidRDefault="00000000">
      <w:pPr>
        <w:numPr>
          <w:ilvl w:val="0"/>
          <w:numId w:val="1"/>
        </w:numPr>
      </w:pPr>
      <w:r>
        <w:t>Apply GD&amp;T as per automotive standards</w:t>
      </w:r>
    </w:p>
    <w:p w14:paraId="46C6F410" w14:textId="77777777" w:rsidR="004D7800" w:rsidRDefault="00000000">
      <w:pPr>
        <w:numPr>
          <w:ilvl w:val="0"/>
          <w:numId w:val="1"/>
        </w:numPr>
      </w:pPr>
      <w:r>
        <w:t>Support design reviews, releases, and iterations</w:t>
      </w:r>
    </w:p>
    <w:p w14:paraId="598DDE41" w14:textId="77777777" w:rsidR="004D7800" w:rsidRDefault="00000000">
      <w:pPr>
        <w:numPr>
          <w:ilvl w:val="0"/>
          <w:numId w:val="1"/>
        </w:numPr>
      </w:pPr>
      <w:r>
        <w:t>Collaborate with CAE, manufacturing, and suppliers</w:t>
      </w:r>
    </w:p>
    <w:p w14:paraId="329458A7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0019CDDF" w14:textId="77777777" w:rsidR="004D7800" w:rsidRDefault="00000000">
      <w:pPr>
        <w:numPr>
          <w:ilvl w:val="0"/>
          <w:numId w:val="2"/>
        </w:numPr>
      </w:pPr>
      <w:r>
        <w:t>CATIA / NX / Creo</w:t>
      </w:r>
      <w:r>
        <w:rPr>
          <w:lang w:val="en-US"/>
        </w:rPr>
        <w:t xml:space="preserve"> or similar</w:t>
      </w:r>
    </w:p>
    <w:p w14:paraId="78FB9742" w14:textId="77777777" w:rsidR="004D7800" w:rsidRDefault="00000000">
      <w:pPr>
        <w:numPr>
          <w:ilvl w:val="0"/>
          <w:numId w:val="2"/>
        </w:numPr>
      </w:pPr>
      <w:r>
        <w:t>Knowledge of GD&amp;T</w:t>
      </w:r>
    </w:p>
    <w:p w14:paraId="66E6C878" w14:textId="77777777" w:rsidR="004D7800" w:rsidRDefault="00000000">
      <w:pPr>
        <w:numPr>
          <w:ilvl w:val="0"/>
          <w:numId w:val="2"/>
        </w:numPr>
      </w:pPr>
      <w:r>
        <w:t>Automotive design exposure preferred</w:t>
      </w:r>
    </w:p>
    <w:p w14:paraId="3EA5970F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71A0F0C4" w14:textId="77777777" w:rsidR="004D7800" w:rsidRDefault="00000000">
      <w:pPr>
        <w:numPr>
          <w:ilvl w:val="0"/>
          <w:numId w:val="3"/>
        </w:numPr>
      </w:pPr>
      <w:r>
        <w:t xml:space="preserve">Preferred </w:t>
      </w:r>
      <w:r>
        <w:rPr>
          <w:b/>
          <w:bCs/>
        </w:rPr>
        <w:t>2–5 years of experience</w:t>
      </w:r>
      <w:r>
        <w:t xml:space="preserve"> in the automotive domain</w:t>
      </w:r>
    </w:p>
    <w:p w14:paraId="464172A2" w14:textId="77777777" w:rsidR="004D7800" w:rsidRDefault="00000000">
      <w:pPr>
        <w:numPr>
          <w:ilvl w:val="0"/>
          <w:numId w:val="3"/>
        </w:numPr>
      </w:pPr>
      <w:r>
        <w:t>Hands</w:t>
      </w:r>
      <w:r>
        <w:noBreakHyphen/>
        <w:t>on vehicle building experience is highly valued</w:t>
      </w:r>
    </w:p>
    <w:p w14:paraId="57D78C30" w14:textId="77777777" w:rsidR="004D7800" w:rsidRDefault="00000000">
      <w:pPr>
        <w:numPr>
          <w:ilvl w:val="0"/>
          <w:numId w:val="3"/>
        </w:numPr>
      </w:pPr>
      <w:r>
        <w:t>Experience through personal car builds, SAE BAJA, Formula SAE, Formula Student, SUPRA, or similar competitions is considered equivalent</w:t>
      </w:r>
    </w:p>
    <w:p w14:paraId="0329F764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Apply: </w:t>
      </w:r>
      <w:r>
        <w:rPr>
          <w:b/>
          <w:bCs/>
        </w:rPr>
        <w:t>hr@turtlemobility</w:t>
      </w:r>
    </w:p>
    <w:p w14:paraId="7C0464A8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7CB9598C" wp14:editId="6DAD3D2E">
                <wp:extent cx="41614728" cy="1271"/>
                <wp:effectExtent l="0" t="0" r="28572" b="36829"/>
                <wp:docPr id="1195175091" name="Horizontal Lin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D92FAF" id="Horizontal Line 1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F967D1D" w14:textId="77777777" w:rsidR="004D7800" w:rsidRDefault="00000000">
      <w:pPr>
        <w:rPr>
          <w:b/>
          <w:bCs/>
        </w:rPr>
      </w:pPr>
      <w:r>
        <w:rPr>
          <w:b/>
          <w:bCs/>
        </w:rPr>
        <w:t>2. Analysis Engineer (CAE)</w:t>
      </w:r>
    </w:p>
    <w:p w14:paraId="5B4AAAA9" w14:textId="77777777" w:rsidR="004D7800" w:rsidRDefault="00000000">
      <w:r>
        <w:rPr>
          <w:b/>
          <w:bCs/>
        </w:rPr>
        <w:lastRenderedPageBreak/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5A81E92A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44DACCF2" w14:textId="77777777" w:rsidR="004D7800" w:rsidRDefault="004D7800">
      <w:pPr>
        <w:rPr>
          <w:lang w:val="en-US"/>
        </w:rPr>
      </w:pPr>
    </w:p>
    <w:p w14:paraId="18F52DD8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100000002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10EC675A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58459DCB" w14:textId="77777777" w:rsidR="004D7800" w:rsidRDefault="00000000">
      <w:r>
        <w:t xml:space="preserve">Turtle Mobility is looking for a </w:t>
      </w:r>
      <w:r>
        <w:rPr>
          <w:b/>
          <w:bCs/>
        </w:rPr>
        <w:t>CAE / Analysis Engineer</w:t>
      </w:r>
      <w:r>
        <w:t xml:space="preserve"> to validate structural and durability performance of vehicle components.</w:t>
      </w:r>
    </w:p>
    <w:p w14:paraId="01C35422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3D7F5898" w14:textId="77777777" w:rsidR="004D7800" w:rsidRDefault="00000000">
      <w:pPr>
        <w:numPr>
          <w:ilvl w:val="0"/>
          <w:numId w:val="4"/>
        </w:numPr>
      </w:pPr>
      <w:r>
        <w:t>Perform FE analysis and simulations</w:t>
      </w:r>
    </w:p>
    <w:p w14:paraId="59769A8F" w14:textId="77777777" w:rsidR="004D7800" w:rsidRDefault="00000000">
      <w:pPr>
        <w:numPr>
          <w:ilvl w:val="0"/>
          <w:numId w:val="4"/>
        </w:numPr>
      </w:pPr>
      <w:r>
        <w:t>Meshing, solver setup, and result interpretation</w:t>
      </w:r>
    </w:p>
    <w:p w14:paraId="36143A8A" w14:textId="77777777" w:rsidR="004D7800" w:rsidRDefault="00000000">
      <w:pPr>
        <w:numPr>
          <w:ilvl w:val="0"/>
          <w:numId w:val="4"/>
        </w:numPr>
      </w:pPr>
      <w:r>
        <w:t>Support design optimization</w:t>
      </w:r>
    </w:p>
    <w:p w14:paraId="41168AC3" w14:textId="77777777" w:rsidR="004D7800" w:rsidRDefault="00000000">
      <w:pPr>
        <w:numPr>
          <w:ilvl w:val="0"/>
          <w:numId w:val="4"/>
        </w:numPr>
      </w:pPr>
      <w:r>
        <w:rPr>
          <w:lang w:val="en-US"/>
        </w:rPr>
        <w:t>Supplier discussion</w:t>
      </w:r>
    </w:p>
    <w:p w14:paraId="18D63162" w14:textId="77777777" w:rsidR="004D7800" w:rsidRDefault="00000000">
      <w:pPr>
        <w:numPr>
          <w:ilvl w:val="0"/>
          <w:numId w:val="4"/>
        </w:numPr>
      </w:pPr>
      <w:r>
        <w:rPr>
          <w:lang w:val="en-US"/>
        </w:rPr>
        <w:t xml:space="preserve">Review of technical </w:t>
      </w:r>
      <w:proofErr w:type="gramStart"/>
      <w:r>
        <w:rPr>
          <w:lang w:val="en-US"/>
        </w:rPr>
        <w:t>specification</w:t>
      </w:r>
      <w:proofErr w:type="gramEnd"/>
      <w:r>
        <w:rPr>
          <w:lang w:val="en-US"/>
        </w:rPr>
        <w:t>.</w:t>
      </w:r>
    </w:p>
    <w:p w14:paraId="6C314E92" w14:textId="77777777" w:rsidR="004D7800" w:rsidRDefault="00000000">
      <w:pPr>
        <w:numPr>
          <w:ilvl w:val="0"/>
          <w:numId w:val="4"/>
        </w:numPr>
      </w:pPr>
      <w:r>
        <w:rPr>
          <w:lang w:val="en-US"/>
        </w:rPr>
        <w:t>Getting stakeholder approval.</w:t>
      </w:r>
    </w:p>
    <w:p w14:paraId="3AA02C4D" w14:textId="77777777" w:rsidR="004D7800" w:rsidRDefault="004D7800">
      <w:pPr>
        <w:ind w:left="360"/>
      </w:pPr>
    </w:p>
    <w:p w14:paraId="2DD06A27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2F852E64" w14:textId="77777777" w:rsidR="004D7800" w:rsidRDefault="00000000">
      <w:pPr>
        <w:numPr>
          <w:ilvl w:val="0"/>
          <w:numId w:val="5"/>
        </w:numPr>
      </w:pPr>
      <w:r>
        <w:t>ANSYS, HyperMesh, Abaqus</w:t>
      </w:r>
      <w:r>
        <w:rPr>
          <w:lang w:val="en-US"/>
        </w:rPr>
        <w:t xml:space="preserve"> or similar</w:t>
      </w:r>
    </w:p>
    <w:p w14:paraId="23516C1A" w14:textId="77777777" w:rsidR="004D7800" w:rsidRDefault="00000000">
      <w:pPr>
        <w:numPr>
          <w:ilvl w:val="0"/>
          <w:numId w:val="5"/>
        </w:numPr>
      </w:pPr>
      <w:r>
        <w:t>Nastran or similar solvers</w:t>
      </w:r>
    </w:p>
    <w:p w14:paraId="05ACD6A6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52B3506E" w14:textId="77777777" w:rsidR="004D7800" w:rsidRDefault="00000000">
      <w:pPr>
        <w:numPr>
          <w:ilvl w:val="0"/>
          <w:numId w:val="6"/>
        </w:numPr>
      </w:pPr>
      <w:r>
        <w:t xml:space="preserve">Preferred </w:t>
      </w:r>
      <w:r>
        <w:rPr>
          <w:b/>
          <w:bCs/>
        </w:rPr>
        <w:t>2–5 years automotive CAE experience</w:t>
      </w:r>
    </w:p>
    <w:p w14:paraId="442179A8" w14:textId="77777777" w:rsidR="004D7800" w:rsidRDefault="00000000">
      <w:pPr>
        <w:numPr>
          <w:ilvl w:val="0"/>
          <w:numId w:val="6"/>
        </w:numPr>
      </w:pPr>
      <w:r>
        <w:t>Student or personal build</w:t>
      </w:r>
      <w:r>
        <w:noBreakHyphen/>
        <w:t>related CAE projects are considered</w:t>
      </w:r>
    </w:p>
    <w:p w14:paraId="5344F8DF" w14:textId="77777777" w:rsidR="004D7800" w:rsidRDefault="00000000">
      <w:pPr>
        <w:numPr>
          <w:ilvl w:val="0"/>
          <w:numId w:val="6"/>
        </w:numPr>
      </w:pPr>
      <w:r>
        <w:t>Experience through personal car builds, SAE BAJA, Formula SAE, Formula Student, SUPRA, or similar competitions is considered equivalent</w:t>
      </w:r>
    </w:p>
    <w:p w14:paraId="180C70DC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30526657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2A10F3B1" wp14:editId="67618904">
                <wp:extent cx="41614728" cy="1271"/>
                <wp:effectExtent l="0" t="0" r="28572" b="36829"/>
                <wp:docPr id="1141532356" name="Horizontal Lin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935C47" id="Horizontal Line 1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42CD6D8" w14:textId="77777777" w:rsidR="004D7800" w:rsidRDefault="00000000">
      <w:pPr>
        <w:rPr>
          <w:b/>
          <w:bCs/>
        </w:rPr>
      </w:pPr>
      <w:r>
        <w:rPr>
          <w:b/>
          <w:bCs/>
        </w:rPr>
        <w:t>3. Geometrical Architect</w:t>
      </w:r>
    </w:p>
    <w:p w14:paraId="273B0200" w14:textId="77777777" w:rsidR="004D7800" w:rsidRDefault="00000000">
      <w:r>
        <w:rPr>
          <w:b/>
          <w:bCs/>
        </w:rPr>
        <w:lastRenderedPageBreak/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1DC87233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2DD1CAD9" w14:textId="77777777" w:rsidR="004D7800" w:rsidRDefault="004D7800">
      <w:pPr>
        <w:rPr>
          <w:b/>
          <w:bCs/>
          <w:lang w:val="en-US"/>
        </w:rPr>
      </w:pPr>
    </w:p>
    <w:p w14:paraId="645FA2C6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100000003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43F46BC2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12D6C58D" w14:textId="77777777" w:rsidR="004D7800" w:rsidRDefault="00000000">
      <w:r>
        <w:t xml:space="preserve">We are seeking a </w:t>
      </w:r>
      <w:r>
        <w:rPr>
          <w:b/>
          <w:bCs/>
        </w:rPr>
        <w:t>Geometrical Architect</w:t>
      </w:r>
      <w:r>
        <w:t xml:space="preserve"> to define vehicle geometry, packaging, and tolerance strategies.</w:t>
      </w:r>
    </w:p>
    <w:p w14:paraId="54655E0E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4FD622E4" w14:textId="77777777" w:rsidR="004D7800" w:rsidRDefault="00000000">
      <w:pPr>
        <w:numPr>
          <w:ilvl w:val="0"/>
          <w:numId w:val="7"/>
        </w:numPr>
      </w:pPr>
      <w:r>
        <w:t>Define master sections and vehicle packaging</w:t>
      </w:r>
    </w:p>
    <w:p w14:paraId="65055C91" w14:textId="77777777" w:rsidR="004D7800" w:rsidRDefault="00000000">
      <w:pPr>
        <w:numPr>
          <w:ilvl w:val="0"/>
          <w:numId w:val="7"/>
        </w:numPr>
      </w:pPr>
      <w:r>
        <w:t>GD&amp;T and tolerance stack</w:t>
      </w:r>
      <w:r>
        <w:noBreakHyphen/>
        <w:t>up analysis</w:t>
      </w:r>
    </w:p>
    <w:p w14:paraId="19BD1B6B" w14:textId="77777777" w:rsidR="004D7800" w:rsidRDefault="00000000">
      <w:pPr>
        <w:numPr>
          <w:ilvl w:val="0"/>
          <w:numId w:val="7"/>
        </w:numPr>
      </w:pPr>
      <w:r>
        <w:t>Support BOM and cost feasibility</w:t>
      </w:r>
    </w:p>
    <w:p w14:paraId="06D18B33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2FD5E744" w14:textId="77777777" w:rsidR="004D7800" w:rsidRDefault="00000000">
      <w:pPr>
        <w:numPr>
          <w:ilvl w:val="0"/>
          <w:numId w:val="8"/>
        </w:numPr>
      </w:pPr>
      <w:r>
        <w:t>CATIA / Creo / NX</w:t>
      </w:r>
      <w:r>
        <w:rPr>
          <w:lang w:val="en-US"/>
        </w:rPr>
        <w:t xml:space="preserve"> or similar</w:t>
      </w:r>
    </w:p>
    <w:p w14:paraId="3C15D6F9" w14:textId="77777777" w:rsidR="004D7800" w:rsidRDefault="00000000">
      <w:pPr>
        <w:numPr>
          <w:ilvl w:val="0"/>
          <w:numId w:val="8"/>
        </w:numPr>
      </w:pPr>
      <w:r>
        <w:t>ADAMS or similar kinematic tools</w:t>
      </w:r>
    </w:p>
    <w:p w14:paraId="2CE4DBEF" w14:textId="77777777" w:rsidR="004D7800" w:rsidRDefault="00000000">
      <w:pPr>
        <w:numPr>
          <w:ilvl w:val="0"/>
          <w:numId w:val="8"/>
        </w:numPr>
      </w:pPr>
      <w:r>
        <w:t>Strong GD&amp;T understanding</w:t>
      </w:r>
    </w:p>
    <w:p w14:paraId="62D6329E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4E60CC96" w14:textId="77777777" w:rsidR="004D7800" w:rsidRDefault="00000000">
      <w:pPr>
        <w:numPr>
          <w:ilvl w:val="0"/>
          <w:numId w:val="9"/>
        </w:numPr>
      </w:pPr>
      <w:r>
        <w:t xml:space="preserve">Preferred </w:t>
      </w:r>
      <w:r>
        <w:rPr>
          <w:b/>
          <w:bCs/>
        </w:rPr>
        <w:t>2–5 years automotive experience</w:t>
      </w:r>
    </w:p>
    <w:p w14:paraId="729573A0" w14:textId="77777777" w:rsidR="004D7800" w:rsidRDefault="00000000">
      <w:pPr>
        <w:numPr>
          <w:ilvl w:val="0"/>
          <w:numId w:val="9"/>
        </w:numPr>
      </w:pPr>
      <w:r>
        <w:t>SAE / Formula</w:t>
      </w:r>
      <w:r>
        <w:noBreakHyphen/>
        <w:t>style vehicle packaging experience valued</w:t>
      </w:r>
    </w:p>
    <w:p w14:paraId="6A81B8DC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0D9DB3F4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23D255BE" wp14:editId="57301417">
                <wp:extent cx="41614728" cy="1271"/>
                <wp:effectExtent l="0" t="0" r="28572" b="36829"/>
                <wp:docPr id="327164056" name="Horizontal Lin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7BFFEA" id="Horizontal Line 1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60D5DEC" w14:textId="77777777" w:rsidR="004D7800" w:rsidRDefault="00000000">
      <w:pPr>
        <w:rPr>
          <w:b/>
          <w:bCs/>
        </w:rPr>
      </w:pPr>
      <w:r>
        <w:rPr>
          <w:b/>
          <w:bCs/>
        </w:rPr>
        <w:t>4. Cost &amp; BOM Engineer</w:t>
      </w:r>
    </w:p>
    <w:p w14:paraId="79D90F1B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17258010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14AEA607" w14:textId="77777777" w:rsidR="004D7800" w:rsidRDefault="004D7800">
      <w:pPr>
        <w:rPr>
          <w:b/>
          <w:bCs/>
          <w:lang w:val="en-US"/>
        </w:rPr>
      </w:pPr>
    </w:p>
    <w:p w14:paraId="0B242793" w14:textId="77777777" w:rsidR="004D7800" w:rsidRDefault="00000000">
      <w:r>
        <w:rPr>
          <w:b/>
          <w:bCs/>
        </w:rPr>
        <w:lastRenderedPageBreak/>
        <w:t>Job ID:</w:t>
      </w:r>
      <w:r>
        <w:t xml:space="preserve"> TM</w:t>
      </w:r>
      <w:r>
        <w:noBreakHyphen/>
        <w:t>100000004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050EDB64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26034C85" w14:textId="77777777" w:rsidR="004D7800" w:rsidRDefault="00000000">
      <w:r>
        <w:t>Drive cost transparency and BOM ownership for Turtle Mobility vehicles.</w:t>
      </w:r>
    </w:p>
    <w:p w14:paraId="679B3ED7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49C6A49B" w14:textId="77777777" w:rsidR="004D7800" w:rsidRDefault="00000000">
      <w:pPr>
        <w:numPr>
          <w:ilvl w:val="0"/>
          <w:numId w:val="10"/>
        </w:numPr>
      </w:pPr>
      <w:r>
        <w:t>Create and maintain BOM</w:t>
      </w:r>
    </w:p>
    <w:p w14:paraId="64A5BABA" w14:textId="77777777" w:rsidR="004D7800" w:rsidRDefault="00000000">
      <w:pPr>
        <w:numPr>
          <w:ilvl w:val="0"/>
          <w:numId w:val="10"/>
        </w:numPr>
      </w:pPr>
      <w:r>
        <w:t>Component costing and weight tracking</w:t>
      </w:r>
    </w:p>
    <w:p w14:paraId="44F96B67" w14:textId="77777777" w:rsidR="004D7800" w:rsidRDefault="00000000">
      <w:pPr>
        <w:numPr>
          <w:ilvl w:val="0"/>
          <w:numId w:val="10"/>
        </w:numPr>
      </w:pPr>
      <w:r>
        <w:t>IMDS and material compliance</w:t>
      </w:r>
    </w:p>
    <w:p w14:paraId="2F9A3598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4A06E6A1" w14:textId="77777777" w:rsidR="004D7800" w:rsidRDefault="00000000">
      <w:pPr>
        <w:numPr>
          <w:ilvl w:val="0"/>
          <w:numId w:val="11"/>
        </w:numPr>
      </w:pPr>
      <w:r>
        <w:t>Automotive part costing experience</w:t>
      </w:r>
    </w:p>
    <w:p w14:paraId="05CA833C" w14:textId="77777777" w:rsidR="004D7800" w:rsidRDefault="00000000">
      <w:pPr>
        <w:numPr>
          <w:ilvl w:val="0"/>
          <w:numId w:val="11"/>
        </w:numPr>
      </w:pPr>
      <w:r>
        <w:t>aPriori or similar tools</w:t>
      </w:r>
    </w:p>
    <w:p w14:paraId="451958FB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78777A42" w14:textId="77777777" w:rsidR="004D7800" w:rsidRDefault="00000000">
      <w:pPr>
        <w:numPr>
          <w:ilvl w:val="0"/>
          <w:numId w:val="12"/>
        </w:numPr>
      </w:pPr>
      <w:r>
        <w:t xml:space="preserve">Preferred </w:t>
      </w:r>
      <w:r>
        <w:rPr>
          <w:b/>
          <w:bCs/>
        </w:rPr>
        <w:t>2–5 years automotive costing exposure</w:t>
      </w:r>
    </w:p>
    <w:p w14:paraId="1A9A3775" w14:textId="77777777" w:rsidR="004D7800" w:rsidRDefault="00000000">
      <w:pPr>
        <w:numPr>
          <w:ilvl w:val="0"/>
          <w:numId w:val="12"/>
        </w:numPr>
      </w:pPr>
      <w:r>
        <w:t>Practical sourcing or build experience considered</w:t>
      </w:r>
    </w:p>
    <w:p w14:paraId="294E3230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37E81522" w14:textId="77777777" w:rsidR="004D7800" w:rsidRDefault="004D7800"/>
    <w:p w14:paraId="5D7F8DF2" w14:textId="77777777" w:rsidR="004D7800" w:rsidRDefault="00000000">
      <w:pPr>
        <w:rPr>
          <w:b/>
          <w:bCs/>
        </w:rPr>
      </w:pPr>
      <w:r>
        <w:rPr>
          <w:b/>
          <w:bCs/>
        </w:rPr>
        <w:t>5. Studio Engineer</w:t>
      </w:r>
    </w:p>
    <w:p w14:paraId="01755988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0DF85701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0B2E755E" w14:textId="77777777" w:rsidR="004D7800" w:rsidRDefault="004D7800">
      <w:pPr>
        <w:rPr>
          <w:b/>
          <w:bCs/>
          <w:lang w:val="en-US"/>
        </w:rPr>
      </w:pPr>
    </w:p>
    <w:p w14:paraId="10595860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100000005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4EA02611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70E12B6F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Studio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bridge vehicle styling intent and engineering feasibility, ensuring design vision is translated into production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ready surfaces without compromising functionality, manufacturability, or cost.</w:t>
      </w:r>
    </w:p>
    <w:p w14:paraId="094C2DF9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This role sits at the intersection of design, engineering, and manufacturing, and is critical to delivering a clean, minimalistic, and production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feasible vehicle.</w:t>
      </w:r>
    </w:p>
    <w:p w14:paraId="4A8C6B9E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8097527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6DE00A18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Develop and refine vehicle styling surfaces, ensuring alignment with design intent</w:t>
      </w:r>
    </w:p>
    <w:p w14:paraId="46F02C03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Create and maintain Class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A and Class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 surfaces based on styling data</w:t>
      </w:r>
    </w:p>
    <w:p w14:paraId="06D53B25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feasibility analysis of styling concepts for manufacturing, cost, and assembly</w:t>
      </w:r>
    </w:p>
    <w:p w14:paraId="3D4ABBEE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smooth transition from design studio to engineering teams</w:t>
      </w:r>
    </w:p>
    <w:p w14:paraId="771869DB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Collaborate with design, packaging, and manufacturing teams to resolve surface and geometry issues</w:t>
      </w:r>
    </w:p>
    <w:p w14:paraId="7EA1F2F0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Maintain surface quality standards, continuity, and highlight control</w:t>
      </w:r>
    </w:p>
    <w:p w14:paraId="25F1CF1C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digital model releases for downstream engineering and tooling</w:t>
      </w:r>
    </w:p>
    <w:p w14:paraId="48A32AA1" w14:textId="77777777" w:rsidR="004D7800" w:rsidRDefault="00000000">
      <w:pPr>
        <w:numPr>
          <w:ilvl w:val="0"/>
          <w:numId w:val="1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a minimalistic, purpose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design philosophy aligned with Turtle Mobility’s product vision</w:t>
      </w:r>
    </w:p>
    <w:p w14:paraId="36A74AF0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4AF2BAF8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5CFB9781" w14:textId="77777777" w:rsidR="004D7800" w:rsidRDefault="00000000">
      <w:pPr>
        <w:numPr>
          <w:ilvl w:val="0"/>
          <w:numId w:val="1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experience with Autodesk Alias, ICEM Surf, or similar surfacing tools</w:t>
      </w:r>
    </w:p>
    <w:p w14:paraId="3AF020C8" w14:textId="77777777" w:rsidR="004D7800" w:rsidRDefault="00000000">
      <w:pPr>
        <w:numPr>
          <w:ilvl w:val="0"/>
          <w:numId w:val="1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Proven capability in automotive styling surface development</w:t>
      </w:r>
    </w:p>
    <w:p w14:paraId="2926683B" w14:textId="77777777" w:rsidR="004D7800" w:rsidRDefault="00000000">
      <w:pPr>
        <w:numPr>
          <w:ilvl w:val="0"/>
          <w:numId w:val="1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Knowledge of Class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A and Class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 surfacing principles</w:t>
      </w:r>
    </w:p>
    <w:p w14:paraId="41797587" w14:textId="77777777" w:rsidR="004D7800" w:rsidRDefault="00000000">
      <w:pPr>
        <w:numPr>
          <w:ilvl w:val="0"/>
          <w:numId w:val="1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Good understanding of design feasibility and manufacturing constraints</w:t>
      </w:r>
    </w:p>
    <w:p w14:paraId="6B9E8A91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3C36C44D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1C159FE8" w14:textId="77777777" w:rsidR="004D7800" w:rsidRDefault="00000000">
      <w:pPr>
        <w:numPr>
          <w:ilvl w:val="0"/>
          <w:numId w:val="15"/>
        </w:num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Preferred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2–5 years of experience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in automotive studio engineering or surfacing roles</w:t>
      </w:r>
    </w:p>
    <w:p w14:paraId="04A44A45" w14:textId="77777777" w:rsidR="004D7800" w:rsidRDefault="00000000">
      <w:pPr>
        <w:numPr>
          <w:ilvl w:val="0"/>
          <w:numId w:val="15"/>
        </w:numPr>
        <w:spacing w:before="100" w:after="100" w:line="300" w:lineRule="atLeast"/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noBreakHyphen/>
        <w:t>on experience is strongly valued over formal qualifications</w:t>
      </w:r>
    </w:p>
    <w:p w14:paraId="2DC1FB61" w14:textId="77777777" w:rsidR="004D7800" w:rsidRDefault="00000000">
      <w:pPr>
        <w:numPr>
          <w:ilvl w:val="0"/>
          <w:numId w:val="1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05D58891" w14:textId="77777777" w:rsidR="004D7800" w:rsidRDefault="00000000">
      <w:pPr>
        <w:numPr>
          <w:ilvl w:val="1"/>
          <w:numId w:val="1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 or design studios</w:t>
      </w:r>
    </w:p>
    <w:p w14:paraId="6BE4CB5C" w14:textId="77777777" w:rsidR="004D7800" w:rsidRDefault="00000000">
      <w:pPr>
        <w:numPr>
          <w:ilvl w:val="1"/>
          <w:numId w:val="1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Startups or prototype vehicle programs</w:t>
      </w:r>
    </w:p>
    <w:p w14:paraId="435A7A76" w14:textId="77777777" w:rsidR="004D7800" w:rsidRDefault="00000000">
      <w:pPr>
        <w:numPr>
          <w:ilvl w:val="1"/>
          <w:numId w:val="15"/>
        </w:numPr>
        <w:spacing w:before="100" w:after="100" w:line="300" w:lineRule="atLeast"/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SAE BAJA, Formula SAE, Formula Student, SUPRA</w:t>
      </w:r>
      <w:r>
        <w:rPr>
          <w:rFonts w:ascii="Segoe UI" w:eastAsia="Times New Roman" w:hAnsi="Segoe UI" w:cs="Segoe UI"/>
          <w:kern w:val="0"/>
          <w:sz w:val="21"/>
          <w:szCs w:val="21"/>
        </w:rPr>
        <w:t>, or similar competitions</w:t>
      </w:r>
    </w:p>
    <w:p w14:paraId="0118EC65" w14:textId="77777777" w:rsidR="004D7800" w:rsidRDefault="00000000">
      <w:pPr>
        <w:numPr>
          <w:ilvl w:val="1"/>
          <w:numId w:val="1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Personal vehicle or design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build projects</w:t>
      </w:r>
    </w:p>
    <w:p w14:paraId="343184E8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…is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considered equivalent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traditional professional experience.</w:t>
      </w:r>
    </w:p>
    <w:p w14:paraId="6AC4842F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100FE47E" w14:textId="77777777" w:rsidR="004D7800" w:rsidRDefault="004D7800"/>
    <w:p w14:paraId="4CBD76BC" w14:textId="77777777" w:rsidR="004D7800" w:rsidRDefault="00000000">
      <w:pPr>
        <w:rPr>
          <w:b/>
          <w:bCs/>
        </w:rPr>
      </w:pPr>
      <w:r>
        <w:rPr>
          <w:b/>
          <w:bCs/>
        </w:rPr>
        <w:t>6. Project Manager</w:t>
      </w:r>
    </w:p>
    <w:p w14:paraId="1B80F6A5" w14:textId="77777777" w:rsidR="004D7800" w:rsidRDefault="00000000">
      <w:r>
        <w:rPr>
          <w:b/>
          <w:bCs/>
        </w:rPr>
        <w:lastRenderedPageBreak/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3D82E472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6182AE59" w14:textId="77777777" w:rsidR="004D7800" w:rsidRDefault="004D7800">
      <w:pPr>
        <w:rPr>
          <w:b/>
          <w:bCs/>
          <w:lang w:val="en-US"/>
        </w:rPr>
      </w:pPr>
    </w:p>
    <w:p w14:paraId="6D676A5D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100000006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3368706A" w14:textId="77777777" w:rsidR="004D7800" w:rsidRDefault="00000000">
      <w:pPr>
        <w:pStyle w:val="Heading3"/>
        <w:spacing w:line="300" w:lineRule="atLeast"/>
      </w:pPr>
      <w:r>
        <w:rPr>
          <w:b/>
          <w:bCs/>
          <w:color w:val="000000"/>
          <w:lang w:val="en-US"/>
        </w:rPr>
        <w:t>R</w:t>
      </w:r>
      <w:r>
        <w:rPr>
          <w:rFonts w:ascii="Segoe UI" w:hAnsi="Segoe UI" w:cs="Segoe UI"/>
          <w:b/>
          <w:bCs/>
          <w:color w:val="auto"/>
          <w:kern w:val="0"/>
          <w:sz w:val="27"/>
          <w:szCs w:val="27"/>
        </w:rPr>
        <w:t>ole Overview</w:t>
      </w:r>
    </w:p>
    <w:p w14:paraId="48AD6B73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Project Manager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lead 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automotive projects from concept to production and delivery. This role is central to aligning engineering, suppliers, cost, timelines, and execution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-</w:t>
      </w:r>
      <w:r>
        <w:rPr>
          <w:rFonts w:ascii="Segoe UI" w:eastAsia="Times New Roman" w:hAnsi="Segoe UI" w:cs="Segoe UI"/>
          <w:kern w:val="0"/>
          <w:sz w:val="21"/>
          <w:szCs w:val="21"/>
        </w:rPr>
        <w:t>ensuring ideas turn into real, road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ready vehicles.</w:t>
      </w:r>
    </w:p>
    <w:p w14:paraId="3FFFE58E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The role is ideal for someone who understands automotive product development end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end and thrives in fast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moving, engineering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environments.</w:t>
      </w:r>
    </w:p>
    <w:p w14:paraId="57165D10" w14:textId="77777777" w:rsidR="004D7800" w:rsidRDefault="00000000">
      <w:pPr>
        <w:spacing w:after="0" w:line="300" w:lineRule="atLeast"/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A7FADCA" wp14:editId="3F3B0CC1">
                <wp:extent cx="41614728" cy="1271"/>
                <wp:effectExtent l="0" t="0" r="28572" b="36829"/>
                <wp:docPr id="1432722757" name="Horizontal Lin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0196DC" id="Horizontal Line 2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FFD1EE9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7C9779ED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Lead end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end automotive projects from concept definition through development, validation, and industrialization</w:t>
      </w:r>
    </w:p>
    <w:p w14:paraId="5A2D7C85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Own project scope, timelines, budgets, and delivery commitments</w:t>
      </w:r>
    </w:p>
    <w:p w14:paraId="1E0EEB3C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project plans, milestones, dependencies, and critical paths</w:t>
      </w:r>
    </w:p>
    <w:p w14:paraId="3D632C5F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Coordinate work across mechanical, EE, software, testing, manufacturing, and supplier teams</w:t>
      </w:r>
    </w:p>
    <w:p w14:paraId="20AA0E9B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Track progress, identify risks, and proactively manage issues, dependencies, and mitigation plans</w:t>
      </w:r>
    </w:p>
    <w:p w14:paraId="36FF1ED6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Drive 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alignment and decision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making to maintain project momentum</w:t>
      </w:r>
    </w:p>
    <w:p w14:paraId="744EB900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cost targets and delivery timelines are met without compromising quality</w:t>
      </w:r>
    </w:p>
    <w:p w14:paraId="0B1C3D39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Manage internal and external stakeholders, including suppliers and partners</w:t>
      </w:r>
    </w:p>
    <w:p w14:paraId="55656FE0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NPI (New Product Introduction) activities and phase gates</w:t>
      </w:r>
    </w:p>
    <w:p w14:paraId="2F81B8BF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Maintain clear communication through concise status reporting and reviews</w:t>
      </w:r>
    </w:p>
    <w:p w14:paraId="1E993F18" w14:textId="77777777" w:rsidR="004D7800" w:rsidRDefault="00000000">
      <w:pPr>
        <w:numPr>
          <w:ilvl w:val="0"/>
          <w:numId w:val="1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Enable a results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culture focused on execution rather than bureaucracy</w:t>
      </w:r>
    </w:p>
    <w:p w14:paraId="78164F09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AE30BE0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434B50BD" w14:textId="77777777" w:rsidR="004D7800" w:rsidRDefault="00000000">
      <w:pPr>
        <w:numPr>
          <w:ilvl w:val="0"/>
          <w:numId w:val="1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Proven experience delivering automotive development projects</w:t>
      </w:r>
    </w:p>
    <w:p w14:paraId="3B653DA0" w14:textId="77777777" w:rsidR="004D7800" w:rsidRDefault="00000000">
      <w:pPr>
        <w:numPr>
          <w:ilvl w:val="0"/>
          <w:numId w:val="1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understanding of vehicle development lifecycle</w:t>
      </w:r>
    </w:p>
    <w:p w14:paraId="35F9EA3C" w14:textId="77777777" w:rsidR="004D7800" w:rsidRDefault="00000000">
      <w:pPr>
        <w:numPr>
          <w:ilvl w:val="0"/>
          <w:numId w:val="1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Good grasp of cost, timing, quality, and risk trade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offs</w:t>
      </w:r>
    </w:p>
    <w:p w14:paraId="4F9BC1BC" w14:textId="77777777" w:rsidR="004D7800" w:rsidRDefault="00000000">
      <w:pPr>
        <w:numPr>
          <w:ilvl w:val="0"/>
          <w:numId w:val="1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Ability to coordinate technical teams and suppliers effectively</w:t>
      </w:r>
    </w:p>
    <w:p w14:paraId="25641D25" w14:textId="77777777" w:rsidR="004D7800" w:rsidRDefault="00000000">
      <w:pPr>
        <w:numPr>
          <w:ilvl w:val="0"/>
          <w:numId w:val="1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problem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solving and decision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making skills</w:t>
      </w:r>
    </w:p>
    <w:p w14:paraId="0CBED1BC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F80E31B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5E953310" w14:textId="77777777" w:rsidR="004D7800" w:rsidRDefault="00000000">
      <w:pPr>
        <w:numPr>
          <w:ilvl w:val="0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automotive project management or program execution</w:t>
      </w:r>
    </w:p>
    <w:p w14:paraId="1CD4C5C1" w14:textId="77777777" w:rsidR="004D7800" w:rsidRDefault="00000000">
      <w:pPr>
        <w:numPr>
          <w:ilvl w:val="0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exposure to vehicle development is strongly valued</w:t>
      </w:r>
    </w:p>
    <w:p w14:paraId="29B347E5" w14:textId="77777777" w:rsidR="004D7800" w:rsidRDefault="00000000">
      <w:pPr>
        <w:numPr>
          <w:ilvl w:val="0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5DD9DA4E" w14:textId="77777777" w:rsidR="004D7800" w:rsidRDefault="00000000">
      <w:pPr>
        <w:numPr>
          <w:ilvl w:val="1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1s, or automotive startups</w:t>
      </w:r>
    </w:p>
    <w:p w14:paraId="0998D26F" w14:textId="77777777" w:rsidR="004D7800" w:rsidRDefault="00000000">
      <w:pPr>
        <w:numPr>
          <w:ilvl w:val="1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Managing subsystem or full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vehicle projects</w:t>
      </w:r>
    </w:p>
    <w:p w14:paraId="46CD959C" w14:textId="77777777" w:rsidR="004D7800" w:rsidRDefault="00000000">
      <w:pPr>
        <w:numPr>
          <w:ilvl w:val="1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57F15EBB" w14:textId="77777777" w:rsidR="004D7800" w:rsidRDefault="00000000">
      <w:pPr>
        <w:numPr>
          <w:ilvl w:val="1"/>
          <w:numId w:val="1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Early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stage product or prototype programs</w:t>
      </w:r>
    </w:p>
    <w:p w14:paraId="61CC1CB3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…is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considered equivalent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traditional professional experience.</w:t>
      </w:r>
    </w:p>
    <w:p w14:paraId="6E75E706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3C2CD5E1" w14:textId="77777777" w:rsidR="004D7800" w:rsidRDefault="004D7800"/>
    <w:p w14:paraId="1F15E697" w14:textId="77777777" w:rsidR="004D7800" w:rsidRDefault="00000000">
      <w:pPr>
        <w:rPr>
          <w:b/>
          <w:bCs/>
        </w:rPr>
      </w:pPr>
      <w:r>
        <w:rPr>
          <w:b/>
          <w:bCs/>
        </w:rPr>
        <w:t>7. Verification Engineer</w:t>
      </w:r>
    </w:p>
    <w:p w14:paraId="263BFE22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66911892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6768780C" w14:textId="77777777" w:rsidR="004D7800" w:rsidRDefault="004D7800">
      <w:pPr>
        <w:rPr>
          <w:b/>
          <w:bCs/>
          <w:lang w:val="en-US"/>
        </w:rPr>
      </w:pPr>
    </w:p>
    <w:p w14:paraId="2DD24A7D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100000007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778066FD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13FBDFFD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Verification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ensure system and software correctness through structured testing in simulated and lab environments. This role is critical to validating vehicle functionality before it reaches real roads and real users.</w:t>
      </w:r>
    </w:p>
    <w:p w14:paraId="40CCABED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The position is well suited for engineers who enjoy finding issues early, working close to the system, and validating real vehicle behavior — not just specifications.</w:t>
      </w:r>
    </w:p>
    <w:p w14:paraId="06EC73B9" w14:textId="77777777" w:rsidR="004D7800" w:rsidRDefault="00000000">
      <w:pPr>
        <w:spacing w:after="0" w:line="300" w:lineRule="atLeast"/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576510F1" wp14:editId="5B47DCAB">
                <wp:extent cx="41614728" cy="1271"/>
                <wp:effectExtent l="0" t="0" r="28572" b="36829"/>
                <wp:docPr id="614936679" name="Horizontal Lin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9BC766" id="Horizontal Line 2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82044C4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48FAF4C2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Perform MIL (Model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in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the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Loop), SIL (Software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in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the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Loop), and HIL (Hardware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in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the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Loop) testing for vehicle systems and features</w:t>
      </w:r>
    </w:p>
    <w:p w14:paraId="5E8CA359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Develop, review, and execute test cases, test scenarios, and test plans based on system and software requirements</w:t>
      </w:r>
    </w:p>
    <w:p w14:paraId="5463643F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Create and maintain test scripts and automation using CAPL or similar scripting languages</w:t>
      </w:r>
    </w:p>
    <w:p w14:paraId="0409B9B4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Configure and operate test benches, ECUs, and simulation environments</w:t>
      </w:r>
    </w:p>
    <w:p w14:paraId="0425E8B0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Validate functional behavior of vehicle systems, including drive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wire, joystick controls, braking, powertrain, and body electronics</w:t>
      </w:r>
    </w:p>
    <w:p w14:paraId="3D5C678D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Analyze test results, logs, and traces to identify defects and functional gaps</w:t>
      </w:r>
    </w:p>
    <w:p w14:paraId="1CFD6E3B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Perform root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cause analysis and work closely with development teams to support issue resolution</w:t>
      </w:r>
    </w:p>
    <w:p w14:paraId="417A9763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requirement traceability between specifications, test cases, and test results</w:t>
      </w:r>
    </w:p>
    <w:p w14:paraId="170E9585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Document verification results and support release readiness decisions</w:t>
      </w:r>
    </w:p>
    <w:p w14:paraId="258AE004" w14:textId="77777777" w:rsidR="004D7800" w:rsidRDefault="00000000">
      <w:pPr>
        <w:numPr>
          <w:ilvl w:val="0"/>
          <w:numId w:val="1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improving verification processes, coverage, and efficiency</w:t>
      </w:r>
    </w:p>
    <w:p w14:paraId="5BC0C4FB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D51AE9F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11A4D0A6" w14:textId="77777777" w:rsidR="004D7800" w:rsidRDefault="00000000">
      <w:pPr>
        <w:numPr>
          <w:ilvl w:val="0"/>
          <w:numId w:val="2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experience with CANoe, CANalyzer, VT Studio, or similar tools</w:t>
      </w:r>
    </w:p>
    <w:p w14:paraId="7AE51D55" w14:textId="77777777" w:rsidR="004D7800" w:rsidRDefault="00000000">
      <w:pPr>
        <w:numPr>
          <w:ilvl w:val="0"/>
          <w:numId w:val="2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Knowledge of CAPL scripting for test automation</w:t>
      </w:r>
    </w:p>
    <w:p w14:paraId="42A34C73" w14:textId="77777777" w:rsidR="004D7800" w:rsidRDefault="00000000">
      <w:pPr>
        <w:numPr>
          <w:ilvl w:val="0"/>
          <w:numId w:val="2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automotive EE systems and communication protocols</w:t>
      </w:r>
    </w:p>
    <w:p w14:paraId="0DB8BA50" w14:textId="77777777" w:rsidR="004D7800" w:rsidRDefault="00000000">
      <w:pPr>
        <w:numPr>
          <w:ilvl w:val="0"/>
          <w:numId w:val="2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Experience working with simulation and lab environments</w:t>
      </w:r>
    </w:p>
    <w:p w14:paraId="02D03D13" w14:textId="77777777" w:rsidR="004D7800" w:rsidRDefault="00000000">
      <w:pPr>
        <w:numPr>
          <w:ilvl w:val="0"/>
          <w:numId w:val="2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work independently and methodically in testing workflows</w:t>
      </w:r>
    </w:p>
    <w:p w14:paraId="09C3A340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315A7B36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7735907C" w14:textId="77777777" w:rsidR="004D7800" w:rsidRDefault="00000000">
      <w:pPr>
        <w:numPr>
          <w:ilvl w:val="0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automotive verification, validation, or testing</w:t>
      </w:r>
    </w:p>
    <w:p w14:paraId="5CF4D9BF" w14:textId="77777777" w:rsidR="004D7800" w:rsidRDefault="00000000">
      <w:pPr>
        <w:numPr>
          <w:ilvl w:val="0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experience is valued over formal qualifications</w:t>
      </w:r>
    </w:p>
    <w:p w14:paraId="38525DD0" w14:textId="77777777" w:rsidR="004D7800" w:rsidRDefault="00000000">
      <w:pPr>
        <w:numPr>
          <w:ilvl w:val="0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4AE5BDD8" w14:textId="77777777" w:rsidR="004D7800" w:rsidRDefault="00000000">
      <w:pPr>
        <w:numPr>
          <w:ilvl w:val="1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automotive startups</w:t>
      </w:r>
    </w:p>
    <w:p w14:paraId="6AB0D3AB" w14:textId="77777777" w:rsidR="004D7800" w:rsidRDefault="00000000">
      <w:pPr>
        <w:numPr>
          <w:ilvl w:val="1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1CB53CE9" w14:textId="77777777" w:rsidR="004D7800" w:rsidRDefault="00000000">
      <w:pPr>
        <w:numPr>
          <w:ilvl w:val="1"/>
          <w:numId w:val="2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University, student, or independent verification and testing projects</w:t>
      </w:r>
    </w:p>
    <w:p w14:paraId="6FEE7ECC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2B83553E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6869EC2F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6EE97445" wp14:editId="0D1E6757">
                <wp:extent cx="41614728" cy="1271"/>
                <wp:effectExtent l="0" t="0" r="28572" b="36829"/>
                <wp:docPr id="793637178" name="Horizontal 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3FC146" id="Horizontal Line 1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296BDE9" w14:textId="77777777" w:rsidR="004D7800" w:rsidRDefault="00000000">
      <w:pPr>
        <w:rPr>
          <w:b/>
          <w:bCs/>
        </w:rPr>
      </w:pPr>
      <w:r>
        <w:rPr>
          <w:b/>
          <w:bCs/>
        </w:rPr>
        <w:t>8. Vehicle Test Engineer</w:t>
      </w:r>
    </w:p>
    <w:p w14:paraId="2C0070A2" w14:textId="77777777" w:rsidR="004D7800" w:rsidRDefault="00000000">
      <w:pPr>
        <w:rPr>
          <w:b/>
          <w:bCs/>
        </w:rPr>
      </w:pPr>
      <w:r>
        <w:rPr>
          <w:b/>
          <w:bCs/>
        </w:rPr>
        <w:t>Location: Remote (Bangalore R&amp;D Base)</w:t>
      </w:r>
    </w:p>
    <w:p w14:paraId="27EDBA4A" w14:textId="77777777" w:rsidR="004D7800" w:rsidRDefault="00000000">
      <w:r>
        <w:rPr>
          <w:b/>
          <w:bCs/>
        </w:rPr>
        <w:lastRenderedPageBreak/>
        <w:t xml:space="preserve">Turtle Mobility </w:t>
      </w:r>
      <w:r>
        <w:t>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  <w:r>
        <w:br/>
        <w:t>We build real</w:t>
      </w:r>
      <w:r>
        <w:rPr>
          <w:b/>
          <w:bCs/>
        </w:rPr>
        <w:t xml:space="preserve"> vehicles for real cities.</w:t>
      </w:r>
    </w:p>
    <w:p w14:paraId="66106EA4" w14:textId="77777777" w:rsidR="004D7800" w:rsidRDefault="004D7800">
      <w:pPr>
        <w:rPr>
          <w:b/>
          <w:bCs/>
          <w:lang w:val="en-US"/>
        </w:rPr>
      </w:pPr>
    </w:p>
    <w:p w14:paraId="1F71678A" w14:textId="77777777" w:rsidR="004D7800" w:rsidRDefault="00000000">
      <w:r>
        <w:rPr>
          <w:b/>
          <w:bCs/>
        </w:rPr>
        <w:t>Job ID: TM</w:t>
      </w:r>
      <w:r>
        <w:rPr>
          <w:b/>
          <w:bCs/>
        </w:rPr>
        <w:noBreakHyphen/>
        <w:t>100000008</w:t>
      </w:r>
      <w:r>
        <w:rPr>
          <w:b/>
          <w:bCs/>
        </w:rPr>
        <w:br/>
      </w:r>
    </w:p>
    <w:p w14:paraId="5C9DEA6E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31375AE0" w14:textId="77777777" w:rsidR="004D7800" w:rsidRDefault="00000000">
      <w:r>
        <w:t>Would you like to shape the future of autonomous urban mobility together with us?</w:t>
      </w:r>
      <w:r>
        <w:br/>
        <w:t>Turtle Mobility is seeking a Vehicle Test Engineer to execute vehicle</w:t>
      </w:r>
      <w:r>
        <w:noBreakHyphen/>
        <w:t>level functional, integration, and system testing. This role is highly hands</w:t>
      </w:r>
      <w:r>
        <w:noBreakHyphen/>
        <w:t>on and critical to ensuring our vehicles work reliably in real</w:t>
      </w:r>
      <w:r>
        <w:noBreakHyphen/>
        <w:t>world urban conditions.</w:t>
      </w:r>
    </w:p>
    <w:p w14:paraId="33A5FFD8" w14:textId="77777777" w:rsidR="004D7800" w:rsidRDefault="004D7800">
      <w:pPr>
        <w:rPr>
          <w:b/>
          <w:bCs/>
        </w:rPr>
      </w:pPr>
    </w:p>
    <w:p w14:paraId="0254CB5A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0A09F2EC" w14:textId="77777777" w:rsidR="004D7800" w:rsidRDefault="00000000">
      <w:pPr>
        <w:numPr>
          <w:ilvl w:val="0"/>
          <w:numId w:val="22"/>
        </w:numPr>
      </w:pPr>
      <w:r>
        <w:t>Perform vehicle</w:t>
      </w:r>
      <w:r>
        <w:noBreakHyphen/>
        <w:t>level functional and integration testing across systems</w:t>
      </w:r>
    </w:p>
    <w:p w14:paraId="3AB8F631" w14:textId="77777777" w:rsidR="004D7800" w:rsidRDefault="00000000">
      <w:pPr>
        <w:numPr>
          <w:ilvl w:val="0"/>
          <w:numId w:val="22"/>
        </w:numPr>
      </w:pPr>
      <w:r>
        <w:t>Execute testing of drive</w:t>
      </w:r>
      <w:r>
        <w:noBreakHyphen/>
        <w:t>by</w:t>
      </w:r>
      <w:r>
        <w:noBreakHyphen/>
        <w:t>wire, joystick controls, braking, powertrain, and body electronics</w:t>
      </w:r>
    </w:p>
    <w:p w14:paraId="64C997F2" w14:textId="77777777" w:rsidR="004D7800" w:rsidRDefault="00000000">
      <w:pPr>
        <w:numPr>
          <w:ilvl w:val="0"/>
          <w:numId w:val="22"/>
        </w:numPr>
      </w:pPr>
      <w:r>
        <w:t>Debug and troubleshoot vehicle issues at system and component levels</w:t>
      </w:r>
    </w:p>
    <w:p w14:paraId="24D70DE3" w14:textId="77777777" w:rsidR="004D7800" w:rsidRDefault="00000000">
      <w:pPr>
        <w:numPr>
          <w:ilvl w:val="0"/>
          <w:numId w:val="22"/>
        </w:numPr>
      </w:pPr>
      <w:r>
        <w:t>Plan, execute, and document test cases, test scenarios, and test reports</w:t>
      </w:r>
    </w:p>
    <w:p w14:paraId="693C7150" w14:textId="77777777" w:rsidR="004D7800" w:rsidRDefault="00000000">
      <w:pPr>
        <w:numPr>
          <w:ilvl w:val="0"/>
          <w:numId w:val="22"/>
        </w:numPr>
      </w:pPr>
      <w:r>
        <w:t>Conduct root</w:t>
      </w:r>
      <w:r>
        <w:noBreakHyphen/>
        <w:t>cause analysis and support issue resolution with engineering teams</w:t>
      </w:r>
    </w:p>
    <w:p w14:paraId="4ED3FE93" w14:textId="77777777" w:rsidR="004D7800" w:rsidRDefault="00000000">
      <w:pPr>
        <w:numPr>
          <w:ilvl w:val="0"/>
          <w:numId w:val="22"/>
        </w:numPr>
      </w:pPr>
      <w:r>
        <w:t>Set up and operate test instrumentation, including data loggers, sensors, and measurement equipment (e.g., dataloggers, S</w:t>
      </w:r>
      <w:r>
        <w:noBreakHyphen/>
        <w:t>boxes, interface modules)</w:t>
      </w:r>
    </w:p>
    <w:p w14:paraId="35DA388D" w14:textId="77777777" w:rsidR="004D7800" w:rsidRDefault="00000000">
      <w:pPr>
        <w:numPr>
          <w:ilvl w:val="0"/>
          <w:numId w:val="22"/>
        </w:numPr>
      </w:pPr>
      <w:r>
        <w:t>Capture and analyze vehicle logs to identify performance and functional issues</w:t>
      </w:r>
    </w:p>
    <w:p w14:paraId="0FB84953" w14:textId="77777777" w:rsidR="004D7800" w:rsidRDefault="00000000">
      <w:pPr>
        <w:numPr>
          <w:ilvl w:val="0"/>
          <w:numId w:val="22"/>
        </w:numPr>
      </w:pPr>
      <w:r>
        <w:t>Support prototype testing, pre</w:t>
      </w:r>
      <w:r>
        <w:noBreakHyphen/>
        <w:t>production validation, and field testing</w:t>
      </w:r>
    </w:p>
    <w:p w14:paraId="2BE1AF4C" w14:textId="77777777" w:rsidR="004D7800" w:rsidRDefault="00000000">
      <w:pPr>
        <w:numPr>
          <w:ilvl w:val="0"/>
          <w:numId w:val="22"/>
        </w:numPr>
      </w:pPr>
      <w:r>
        <w:t>Collaborate closely with verification, integration, and system engineering teams</w:t>
      </w:r>
    </w:p>
    <w:p w14:paraId="0C0ECEA7" w14:textId="77777777" w:rsidR="004D7800" w:rsidRDefault="00000000">
      <w:pPr>
        <w:numPr>
          <w:ilvl w:val="0"/>
          <w:numId w:val="22"/>
        </w:numPr>
      </w:pPr>
      <w:r>
        <w:t>Ensure test coverage reflects real</w:t>
      </w:r>
      <w:r>
        <w:noBreakHyphen/>
        <w:t>world urban driving conditions</w:t>
      </w:r>
    </w:p>
    <w:p w14:paraId="2F1AA08E" w14:textId="77777777" w:rsidR="004D7800" w:rsidRDefault="00000000">
      <w:pPr>
        <w:numPr>
          <w:ilvl w:val="0"/>
          <w:numId w:val="22"/>
        </w:numPr>
      </w:pPr>
      <w:r>
        <w:t>Maintain test vehicles and ensure readiness for testing activities</w:t>
      </w:r>
    </w:p>
    <w:p w14:paraId="2B8E30CB" w14:textId="77777777" w:rsidR="004D7800" w:rsidRDefault="004D7800">
      <w:pPr>
        <w:rPr>
          <w:b/>
          <w:bCs/>
        </w:rPr>
      </w:pPr>
    </w:p>
    <w:p w14:paraId="08F2A0FC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5F1690BA" w14:textId="77777777" w:rsidR="004D7800" w:rsidRDefault="00000000">
      <w:pPr>
        <w:numPr>
          <w:ilvl w:val="0"/>
          <w:numId w:val="23"/>
        </w:numPr>
      </w:pPr>
      <w:r>
        <w:t>Experience with CANoe, CANalyzer, or similar vehicle network tools</w:t>
      </w:r>
    </w:p>
    <w:p w14:paraId="7FBB1DB6" w14:textId="77777777" w:rsidR="004D7800" w:rsidRDefault="00000000">
      <w:pPr>
        <w:numPr>
          <w:ilvl w:val="0"/>
          <w:numId w:val="23"/>
        </w:numPr>
      </w:pPr>
      <w:r>
        <w:lastRenderedPageBreak/>
        <w:t>Strong hands</w:t>
      </w:r>
      <w:r>
        <w:noBreakHyphen/>
        <w:t>on experience in vehicle testing and debugging</w:t>
      </w:r>
    </w:p>
    <w:p w14:paraId="486FCFC5" w14:textId="77777777" w:rsidR="004D7800" w:rsidRDefault="00000000">
      <w:pPr>
        <w:numPr>
          <w:ilvl w:val="0"/>
          <w:numId w:val="23"/>
        </w:numPr>
      </w:pPr>
      <w:r>
        <w:t>Good understanding of automotive EE and vehicle functions</w:t>
      </w:r>
    </w:p>
    <w:p w14:paraId="04828DC4" w14:textId="77777777" w:rsidR="004D7800" w:rsidRDefault="00000000">
      <w:pPr>
        <w:numPr>
          <w:ilvl w:val="0"/>
          <w:numId w:val="23"/>
        </w:numPr>
      </w:pPr>
      <w:r>
        <w:t>Ability to work independently in test environments</w:t>
      </w:r>
    </w:p>
    <w:p w14:paraId="1F853979" w14:textId="77777777" w:rsidR="004D7800" w:rsidRDefault="00000000">
      <w:pPr>
        <w:numPr>
          <w:ilvl w:val="0"/>
          <w:numId w:val="23"/>
        </w:numPr>
      </w:pPr>
      <w:r>
        <w:t>Valid Class</w:t>
      </w:r>
      <w:r>
        <w:noBreakHyphen/>
        <w:t>B driving license is mandatory</w:t>
      </w:r>
    </w:p>
    <w:p w14:paraId="54FAA34F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626F3A36" wp14:editId="60192001">
                <wp:extent cx="41614728" cy="1271"/>
                <wp:effectExtent l="0" t="0" r="28572" b="36829"/>
                <wp:docPr id="488484811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99324F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E57EB10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7DE184B9" w14:textId="77777777" w:rsidR="004D7800" w:rsidRDefault="00000000">
      <w:pPr>
        <w:numPr>
          <w:ilvl w:val="0"/>
          <w:numId w:val="24"/>
        </w:numPr>
      </w:pPr>
      <w:r>
        <w:t>Preferred 2–5 years of experience in vehicle testing or automotive engineering</w:t>
      </w:r>
    </w:p>
    <w:p w14:paraId="4FADAB16" w14:textId="77777777" w:rsidR="004D7800" w:rsidRDefault="00000000">
      <w:pPr>
        <w:numPr>
          <w:ilvl w:val="0"/>
          <w:numId w:val="24"/>
        </w:numPr>
      </w:pPr>
      <w:r>
        <w:t>Hands</w:t>
      </w:r>
      <w:r>
        <w:noBreakHyphen/>
        <w:t>on experience is strongly valued over formal qualifications</w:t>
      </w:r>
    </w:p>
    <w:p w14:paraId="54894AD3" w14:textId="77777777" w:rsidR="004D7800" w:rsidRDefault="00000000">
      <w:pPr>
        <w:numPr>
          <w:ilvl w:val="0"/>
          <w:numId w:val="24"/>
        </w:numPr>
      </w:pPr>
      <w:r>
        <w:t xml:space="preserve">Experience gained through: </w:t>
      </w:r>
    </w:p>
    <w:p w14:paraId="320866B5" w14:textId="77777777" w:rsidR="004D7800" w:rsidRDefault="00000000">
      <w:pPr>
        <w:numPr>
          <w:ilvl w:val="1"/>
          <w:numId w:val="24"/>
        </w:numPr>
      </w:pPr>
      <w:r>
        <w:t>Vehicle testing in OEMs, startups, or suppliers</w:t>
      </w:r>
    </w:p>
    <w:p w14:paraId="0758F05E" w14:textId="77777777" w:rsidR="004D7800" w:rsidRDefault="00000000">
      <w:pPr>
        <w:numPr>
          <w:ilvl w:val="1"/>
          <w:numId w:val="24"/>
        </w:numPr>
      </w:pPr>
      <w:r>
        <w:t>SAE BAJA, Formula SAE, Formula Student, SUPRA, or similar competitions</w:t>
      </w:r>
    </w:p>
    <w:p w14:paraId="7A0A0BFA" w14:textId="77777777" w:rsidR="004D7800" w:rsidRDefault="00000000">
      <w:pPr>
        <w:numPr>
          <w:ilvl w:val="1"/>
          <w:numId w:val="24"/>
        </w:numPr>
      </w:pPr>
      <w:r>
        <w:t>Personal vehicle builds or modification projects</w:t>
      </w:r>
    </w:p>
    <w:p w14:paraId="6E7A811C" w14:textId="77777777" w:rsidR="004D7800" w:rsidRDefault="00000000">
      <w:r>
        <w:t>…is considered equivalent to professional experience.</w:t>
      </w:r>
    </w:p>
    <w:p w14:paraId="6CB802C9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6A4FBD59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3EED9FE7" wp14:editId="3D1C3D15">
                <wp:extent cx="41614728" cy="1271"/>
                <wp:effectExtent l="0" t="0" r="28572" b="36829"/>
                <wp:docPr id="247139427" name="Horizontal 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A1BB2A" id="Horizontal Line 1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01FE191" w14:textId="77777777" w:rsidR="004D7800" w:rsidRDefault="00000000">
      <w:pPr>
        <w:rPr>
          <w:b/>
          <w:bCs/>
        </w:rPr>
      </w:pPr>
      <w:r>
        <w:rPr>
          <w:b/>
          <w:bCs/>
        </w:rPr>
        <w:t>9. Build &amp; Integration Engineer</w:t>
      </w:r>
    </w:p>
    <w:p w14:paraId="321D302C" w14:textId="77777777" w:rsidR="004D7800" w:rsidRDefault="004D7800">
      <w:pPr>
        <w:rPr>
          <w:b/>
          <w:bCs/>
          <w:lang w:val="en-US"/>
        </w:rPr>
      </w:pPr>
    </w:p>
    <w:p w14:paraId="24CDE02D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091DF02C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5C9388F2" w14:textId="77777777" w:rsidR="004D7800" w:rsidRDefault="004D7800">
      <w:pPr>
        <w:rPr>
          <w:b/>
          <w:bCs/>
          <w:lang w:val="en-US"/>
        </w:rPr>
      </w:pPr>
    </w:p>
    <w:p w14:paraId="22F99843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100000009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5C530ED7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796D3966" w14:textId="77777777" w:rsidR="004D7800" w:rsidRDefault="00000000">
      <w:r>
        <w:t>Support first builds and system integration.</w:t>
      </w:r>
    </w:p>
    <w:p w14:paraId="6E400273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28AAF47C" w14:textId="77777777" w:rsidR="004D7800" w:rsidRDefault="00000000">
      <w:pPr>
        <w:numPr>
          <w:ilvl w:val="0"/>
          <w:numId w:val="25"/>
        </w:numPr>
      </w:pPr>
      <w:r>
        <w:t>ECU, sensor, and harness integration</w:t>
      </w:r>
      <w:r>
        <w:rPr>
          <w:lang w:val="en-US"/>
        </w:rPr>
        <w:t xml:space="preserve"> &amp; build</w:t>
      </w:r>
    </w:p>
    <w:p w14:paraId="4171F284" w14:textId="77777777" w:rsidR="004D7800" w:rsidRDefault="00000000">
      <w:pPr>
        <w:numPr>
          <w:ilvl w:val="0"/>
          <w:numId w:val="25"/>
        </w:numPr>
      </w:pPr>
      <w:r>
        <w:lastRenderedPageBreak/>
        <w:t>Software flashing and commissioning</w:t>
      </w:r>
    </w:p>
    <w:p w14:paraId="4B719801" w14:textId="77777777" w:rsidR="004D7800" w:rsidRDefault="00000000">
      <w:pPr>
        <w:numPr>
          <w:ilvl w:val="0"/>
          <w:numId w:val="25"/>
        </w:numPr>
      </w:pPr>
      <w:r>
        <w:rPr>
          <w:lang w:val="en-US"/>
        </w:rPr>
        <w:t>Getting stakeholder approval.</w:t>
      </w:r>
    </w:p>
    <w:p w14:paraId="5FE14756" w14:textId="77777777" w:rsidR="004D7800" w:rsidRDefault="004D7800">
      <w:pPr>
        <w:ind w:left="720"/>
      </w:pPr>
    </w:p>
    <w:p w14:paraId="607A9A70" w14:textId="77777777" w:rsidR="004D7800" w:rsidRDefault="00000000">
      <w:pPr>
        <w:rPr>
          <w:b/>
          <w:bCs/>
        </w:rPr>
      </w:pPr>
      <w:r>
        <w:rPr>
          <w:b/>
          <w:bCs/>
        </w:rPr>
        <w:t>Skill Requirements</w:t>
      </w:r>
    </w:p>
    <w:p w14:paraId="5A839F9D" w14:textId="77777777" w:rsidR="004D7800" w:rsidRDefault="00000000">
      <w:pPr>
        <w:numPr>
          <w:ilvl w:val="0"/>
          <w:numId w:val="26"/>
        </w:numPr>
      </w:pPr>
      <w:r>
        <w:t>Strong hands</w:t>
      </w:r>
      <w:r>
        <w:noBreakHyphen/>
        <w:t>on integration skills</w:t>
      </w:r>
    </w:p>
    <w:p w14:paraId="068F3D94" w14:textId="77777777" w:rsidR="004D7800" w:rsidRDefault="00000000">
      <w:pPr>
        <w:numPr>
          <w:ilvl w:val="0"/>
          <w:numId w:val="26"/>
        </w:numPr>
      </w:pPr>
      <w:r>
        <w:t>Valid Class</w:t>
      </w:r>
      <w:r>
        <w:noBreakHyphen/>
        <w:t>B driving license</w:t>
      </w:r>
    </w:p>
    <w:p w14:paraId="403A0DB0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0E2BF840" w14:textId="77777777" w:rsidR="004D7800" w:rsidRDefault="00000000">
      <w:pPr>
        <w:numPr>
          <w:ilvl w:val="0"/>
          <w:numId w:val="27"/>
        </w:numPr>
      </w:pPr>
      <w:r>
        <w:t xml:space="preserve">Preferred </w:t>
      </w:r>
      <w:r>
        <w:rPr>
          <w:b/>
          <w:bCs/>
        </w:rPr>
        <w:t>2–5 years</w:t>
      </w:r>
    </w:p>
    <w:p w14:paraId="47DF6486" w14:textId="77777777" w:rsidR="004D7800" w:rsidRDefault="00000000">
      <w:pPr>
        <w:numPr>
          <w:ilvl w:val="0"/>
          <w:numId w:val="27"/>
        </w:numPr>
      </w:pPr>
      <w:r>
        <w:t>Personal or competition vehicle build experience accepted</w:t>
      </w:r>
    </w:p>
    <w:p w14:paraId="60204823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517C504A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7F601223" wp14:editId="23A4BBCF">
                <wp:extent cx="41614728" cy="1271"/>
                <wp:effectExtent l="0" t="0" r="28572" b="36829"/>
                <wp:docPr id="244452713" name="Horizontal Lin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88CCE2" id="Horizontal Line 1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920FE1A" w14:textId="77777777" w:rsidR="004D7800" w:rsidRDefault="00000000">
      <w:pPr>
        <w:rPr>
          <w:b/>
          <w:bCs/>
        </w:rPr>
      </w:pPr>
      <w:r>
        <w:rPr>
          <w:b/>
          <w:bCs/>
        </w:rPr>
        <w:t>10. Wiring Harness Engineer</w:t>
      </w:r>
    </w:p>
    <w:p w14:paraId="71C0EF67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11AD38F5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3D6ED044" w14:textId="77777777" w:rsidR="004D7800" w:rsidRDefault="004D7800">
      <w:pPr>
        <w:rPr>
          <w:b/>
          <w:bCs/>
          <w:lang w:val="en-US"/>
        </w:rPr>
      </w:pPr>
    </w:p>
    <w:p w14:paraId="5F38A28F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100000010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1AC12A55" w14:textId="77777777" w:rsidR="004D7800" w:rsidRDefault="00000000">
      <w:pPr>
        <w:rPr>
          <w:b/>
          <w:bCs/>
        </w:rPr>
      </w:pPr>
      <w:r>
        <w:rPr>
          <w:b/>
          <w:bCs/>
        </w:rPr>
        <w:t>Role Overview</w:t>
      </w:r>
    </w:p>
    <w:p w14:paraId="7F81C54F" w14:textId="77777777" w:rsidR="004D7800" w:rsidRDefault="00000000">
      <w:r>
        <w:t>Design and release vehicle wiring systems.</w:t>
      </w:r>
    </w:p>
    <w:p w14:paraId="307B5E03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07D26BBD" w14:textId="77777777" w:rsidR="004D7800" w:rsidRDefault="00000000">
      <w:pPr>
        <w:numPr>
          <w:ilvl w:val="0"/>
          <w:numId w:val="28"/>
        </w:numPr>
      </w:pPr>
      <w:r>
        <w:t>3D harness routing</w:t>
      </w:r>
    </w:p>
    <w:p w14:paraId="2E7BF28D" w14:textId="77777777" w:rsidR="004D7800" w:rsidRDefault="00000000">
      <w:pPr>
        <w:numPr>
          <w:ilvl w:val="0"/>
          <w:numId w:val="28"/>
        </w:numPr>
      </w:pPr>
      <w:r>
        <w:t>2D drawing generation</w:t>
      </w:r>
    </w:p>
    <w:p w14:paraId="6414CA3C" w14:textId="77777777" w:rsidR="004D7800" w:rsidRDefault="00000000">
      <w:pPr>
        <w:numPr>
          <w:ilvl w:val="0"/>
          <w:numId w:val="28"/>
        </w:numPr>
      </w:pPr>
      <w:r>
        <w:rPr>
          <w:lang w:val="en-US"/>
        </w:rPr>
        <w:t>Supplier discussion</w:t>
      </w:r>
    </w:p>
    <w:p w14:paraId="0C9F56C9" w14:textId="77777777" w:rsidR="004D7800" w:rsidRDefault="00000000">
      <w:pPr>
        <w:numPr>
          <w:ilvl w:val="0"/>
          <w:numId w:val="28"/>
        </w:numPr>
      </w:pPr>
      <w:r>
        <w:rPr>
          <w:lang w:val="en-US"/>
        </w:rPr>
        <w:t xml:space="preserve">Review of technical </w:t>
      </w:r>
      <w:proofErr w:type="gramStart"/>
      <w:r>
        <w:rPr>
          <w:lang w:val="en-US"/>
        </w:rPr>
        <w:t>specification</w:t>
      </w:r>
      <w:proofErr w:type="gramEnd"/>
      <w:r>
        <w:rPr>
          <w:lang w:val="en-US"/>
        </w:rPr>
        <w:t>.</w:t>
      </w:r>
    </w:p>
    <w:p w14:paraId="57D12194" w14:textId="77777777" w:rsidR="004D7800" w:rsidRDefault="00000000">
      <w:pPr>
        <w:numPr>
          <w:ilvl w:val="0"/>
          <w:numId w:val="28"/>
        </w:numPr>
      </w:pPr>
      <w:r>
        <w:rPr>
          <w:lang w:val="en-US"/>
        </w:rPr>
        <w:t>Support in PPAP of the part.</w:t>
      </w:r>
    </w:p>
    <w:p w14:paraId="0D020C53" w14:textId="77777777" w:rsidR="004D7800" w:rsidRDefault="00000000">
      <w:pPr>
        <w:numPr>
          <w:ilvl w:val="0"/>
          <w:numId w:val="28"/>
        </w:numPr>
      </w:pPr>
      <w:r>
        <w:rPr>
          <w:lang w:val="en-US"/>
        </w:rPr>
        <w:t>Getting stakeholder approval.</w:t>
      </w:r>
    </w:p>
    <w:p w14:paraId="229F92A9" w14:textId="77777777" w:rsidR="004D7800" w:rsidRDefault="00000000">
      <w:pPr>
        <w:rPr>
          <w:b/>
          <w:bCs/>
        </w:rPr>
      </w:pPr>
      <w:r>
        <w:rPr>
          <w:b/>
          <w:bCs/>
        </w:rPr>
        <w:lastRenderedPageBreak/>
        <w:t>Skill Requirements</w:t>
      </w:r>
    </w:p>
    <w:p w14:paraId="5ECA344F" w14:textId="77777777" w:rsidR="004D7800" w:rsidRDefault="00000000">
      <w:pPr>
        <w:numPr>
          <w:ilvl w:val="0"/>
          <w:numId w:val="29"/>
        </w:numPr>
      </w:pPr>
      <w:r>
        <w:t>CATIA / Creo</w:t>
      </w:r>
      <w:r>
        <w:rPr>
          <w:lang w:val="en-US"/>
        </w:rPr>
        <w:t xml:space="preserve"> or similar</w:t>
      </w:r>
    </w:p>
    <w:p w14:paraId="0E45AF84" w14:textId="77777777" w:rsidR="004D7800" w:rsidRDefault="00000000">
      <w:pPr>
        <w:numPr>
          <w:ilvl w:val="0"/>
          <w:numId w:val="29"/>
        </w:numPr>
      </w:pPr>
      <w:r>
        <w:t>Capital Harness, Saber, or similar</w:t>
      </w:r>
    </w:p>
    <w:p w14:paraId="226B1540" w14:textId="77777777" w:rsidR="004D7800" w:rsidRDefault="00000000">
      <w:pPr>
        <w:numPr>
          <w:ilvl w:val="0"/>
          <w:numId w:val="29"/>
        </w:numPr>
      </w:pPr>
      <w:r>
        <w:rPr>
          <w:lang w:val="en-US"/>
        </w:rPr>
        <w:t>Develop electrical schematics for the vehicle system</w:t>
      </w:r>
    </w:p>
    <w:p w14:paraId="011AF7DE" w14:textId="77777777" w:rsidR="004D7800" w:rsidRDefault="00000000">
      <w:pPr>
        <w:numPr>
          <w:ilvl w:val="0"/>
          <w:numId w:val="29"/>
        </w:numPr>
      </w:pPr>
      <w:r>
        <w:rPr>
          <w:lang w:val="en-US"/>
        </w:rPr>
        <w:t>Electrical parameter calculations like, volage drop analysis, current analysis, power management etc.</w:t>
      </w:r>
    </w:p>
    <w:p w14:paraId="02A3BB4C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5E54F633" w14:textId="77777777" w:rsidR="004D7800" w:rsidRDefault="00000000">
      <w:pPr>
        <w:numPr>
          <w:ilvl w:val="0"/>
          <w:numId w:val="30"/>
        </w:numPr>
      </w:pPr>
      <w:r>
        <w:t xml:space="preserve">Preferred </w:t>
      </w:r>
      <w:r>
        <w:rPr>
          <w:b/>
          <w:bCs/>
        </w:rPr>
        <w:t>2–5 years</w:t>
      </w:r>
    </w:p>
    <w:p w14:paraId="7C75F294" w14:textId="77777777" w:rsidR="004D7800" w:rsidRDefault="00000000">
      <w:pPr>
        <w:numPr>
          <w:ilvl w:val="0"/>
          <w:numId w:val="30"/>
        </w:numPr>
      </w:pPr>
      <w:r>
        <w:t>Student harness projects considered</w:t>
      </w:r>
    </w:p>
    <w:p w14:paraId="53E80682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074E950D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01C5A7AE" wp14:editId="16BE6986">
                <wp:extent cx="41614728" cy="1271"/>
                <wp:effectExtent l="0" t="0" r="28572" b="36829"/>
                <wp:docPr id="881197141" name="Horizontal 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ADACCD" id="Horizontal Line 1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CB8D5CF" w14:textId="77777777" w:rsidR="004D7800" w:rsidRDefault="00000000">
      <w:pPr>
        <w:rPr>
          <w:b/>
          <w:bCs/>
        </w:rPr>
      </w:pPr>
      <w:r>
        <w:rPr>
          <w:b/>
          <w:bCs/>
        </w:rPr>
        <w:t>11. EE Hardware Engineer</w:t>
      </w:r>
    </w:p>
    <w:p w14:paraId="09EF47FC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3BA943AC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6795EF01" w14:textId="77777777" w:rsidR="004D7800" w:rsidRDefault="004D7800">
      <w:pPr>
        <w:rPr>
          <w:b/>
          <w:bCs/>
          <w:lang w:val="en-US"/>
        </w:rPr>
      </w:pPr>
    </w:p>
    <w:p w14:paraId="7DFEEB2D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100000011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37911A2E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54A621DD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an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EE Hardware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define, design, and validate the electrical and electronic hardware architecture of our vehicle. This role is central to building robust, safe, and scalable automotive electronics that enable intuitive drive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wire control and remote driving capabilities.</w:t>
      </w:r>
    </w:p>
    <w:p w14:paraId="046DFC3F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The role is ideal for 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engineers who enjoy working close to hardware, systems, and real vehicles rather than abstract concepts.</w:t>
      </w:r>
    </w:p>
    <w:p w14:paraId="0A72B204" w14:textId="77777777" w:rsidR="004D7800" w:rsidRDefault="00000000">
      <w:pPr>
        <w:spacing w:after="0" w:line="300" w:lineRule="atLeast"/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21E2ECB6" wp14:editId="199FC0FC">
                <wp:extent cx="41614728" cy="1271"/>
                <wp:effectExtent l="0" t="0" r="28572" b="36829"/>
                <wp:docPr id="21279345" name="Horizontal Lin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2EE756" id="Horizontal Line 2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D23EE9C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1685C87E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vehicle EE hardware architecture, including ECUs, sensors, actuators, and power distribution</w:t>
      </w:r>
    </w:p>
    <w:p w14:paraId="256939F4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Specify ECU and sensor requirements, interfaces, and performance criteria</w:t>
      </w:r>
    </w:p>
    <w:p w14:paraId="50E1179D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Support selection, evaluation, and integration of off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the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shelf and custom electronic components</w:t>
      </w:r>
    </w:p>
    <w:p w14:paraId="6653B0EF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hardware test strategies and test requirements for validation and verification</w:t>
      </w:r>
    </w:p>
    <w:p w14:paraId="33B7A4EE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bring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up, debugging, and validation of ECUs and electronic systems</w:t>
      </w:r>
    </w:p>
    <w:p w14:paraId="273F0BB7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Work closely with system, software, verification, and integration teams to ensure seamless system behavior</w:t>
      </w:r>
    </w:p>
    <w:p w14:paraId="38B1295F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Provide inputs related to functional safety (ISO 26262) concepts at hardware level</w:t>
      </w:r>
    </w:p>
    <w:p w14:paraId="7F8CFCB2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cybersecurity requirements related to EE hardware and interfaces</w:t>
      </w:r>
    </w:p>
    <w:p w14:paraId="5EC73B0A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Review schematics, harness interfaces, power budgets, and grounding concepts</w:t>
      </w:r>
    </w:p>
    <w:p w14:paraId="1C30CA93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Participate in vehicle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integration, testing, and issue resolution</w:t>
      </w:r>
    </w:p>
    <w:p w14:paraId="16D81803" w14:textId="77777777" w:rsidR="004D7800" w:rsidRDefault="00000000">
      <w:pPr>
        <w:numPr>
          <w:ilvl w:val="0"/>
          <w:numId w:val="3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design decisions with a focus on simplicity, reliability, cost, and scalability</w:t>
      </w:r>
    </w:p>
    <w:p w14:paraId="7B1DDDD0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43D373A4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220836D1" w14:textId="77777777" w:rsidR="004D7800" w:rsidRDefault="00000000">
      <w:pPr>
        <w:numPr>
          <w:ilvl w:val="0"/>
          <w:numId w:val="3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background in automotive EE hardware design and integration</w:t>
      </w:r>
    </w:p>
    <w:p w14:paraId="302BBA68" w14:textId="77777777" w:rsidR="004D7800" w:rsidRDefault="00000000">
      <w:pPr>
        <w:numPr>
          <w:ilvl w:val="0"/>
          <w:numId w:val="3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Good understanding of ECUs, sensors, actuators, and vehicle networks</w:t>
      </w:r>
    </w:p>
    <w:p w14:paraId="189AF064" w14:textId="77777777" w:rsidR="004D7800" w:rsidRDefault="00000000">
      <w:pPr>
        <w:numPr>
          <w:ilvl w:val="0"/>
          <w:numId w:val="3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Familiarity with hardware validation and testing processes</w:t>
      </w:r>
    </w:p>
    <w:p w14:paraId="0B04E02F" w14:textId="77777777" w:rsidR="004D7800" w:rsidRDefault="00000000">
      <w:pPr>
        <w:numPr>
          <w:ilvl w:val="0"/>
          <w:numId w:val="3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Basic knowledge of functional safety and cybersecurity principles</w:t>
      </w:r>
    </w:p>
    <w:p w14:paraId="551912DC" w14:textId="77777777" w:rsidR="004D7800" w:rsidRDefault="00000000">
      <w:pPr>
        <w:numPr>
          <w:ilvl w:val="0"/>
          <w:numId w:val="3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work 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with real hardware and test setups</w:t>
      </w:r>
    </w:p>
    <w:p w14:paraId="3DF56D12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B661BA4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673F1CB8" w14:textId="77777777" w:rsidR="004D7800" w:rsidRDefault="00000000">
      <w:pPr>
        <w:numPr>
          <w:ilvl w:val="0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automotive EE hardware or electronics engineering</w:t>
      </w:r>
    </w:p>
    <w:p w14:paraId="7B3DBD3F" w14:textId="77777777" w:rsidR="004D7800" w:rsidRDefault="00000000">
      <w:pPr>
        <w:numPr>
          <w:ilvl w:val="0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experience is valued more than formal qualifications</w:t>
      </w:r>
    </w:p>
    <w:p w14:paraId="0A920423" w14:textId="77777777" w:rsidR="004D7800" w:rsidRDefault="00000000">
      <w:pPr>
        <w:numPr>
          <w:ilvl w:val="0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1EB57C12" w14:textId="77777777" w:rsidR="004D7800" w:rsidRDefault="00000000">
      <w:pPr>
        <w:numPr>
          <w:ilvl w:val="1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mobility startups</w:t>
      </w:r>
    </w:p>
    <w:p w14:paraId="336591B6" w14:textId="77777777" w:rsidR="004D7800" w:rsidRDefault="00000000">
      <w:pPr>
        <w:numPr>
          <w:ilvl w:val="1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Hardware development projects</w:t>
      </w:r>
    </w:p>
    <w:p w14:paraId="5A93BE6B" w14:textId="77777777" w:rsidR="004D7800" w:rsidRDefault="00000000">
      <w:pPr>
        <w:numPr>
          <w:ilvl w:val="1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70FCFDC3" w14:textId="77777777" w:rsidR="004D7800" w:rsidRDefault="00000000">
      <w:pPr>
        <w:numPr>
          <w:ilvl w:val="1"/>
          <w:numId w:val="33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Personal or academic 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electronic hardware projects</w:t>
      </w:r>
    </w:p>
    <w:p w14:paraId="34A01B73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7D49DD1F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15B4E001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20BB463C" wp14:editId="4B823899">
                <wp:extent cx="41614728" cy="1271"/>
                <wp:effectExtent l="0" t="0" r="28572" b="36829"/>
                <wp:docPr id="452496754" name="Horizontal Lin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C8D4DC" id="Horizontal Line 1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7025603" w14:textId="77777777" w:rsidR="004D7800" w:rsidRDefault="00000000">
      <w:pPr>
        <w:rPr>
          <w:b/>
          <w:bCs/>
        </w:rPr>
      </w:pPr>
      <w:r>
        <w:rPr>
          <w:b/>
          <w:bCs/>
        </w:rPr>
        <w:t>12. System Engineer</w:t>
      </w:r>
    </w:p>
    <w:p w14:paraId="0FAA8E27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1D1C3893" w14:textId="77777777" w:rsidR="004D7800" w:rsidRDefault="00000000">
      <w:r>
        <w:lastRenderedPageBreak/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5EB3210A" w14:textId="77777777" w:rsidR="004D7800" w:rsidRDefault="004D7800">
      <w:pPr>
        <w:rPr>
          <w:b/>
          <w:bCs/>
          <w:lang w:val="en-US"/>
        </w:rPr>
      </w:pPr>
    </w:p>
    <w:p w14:paraId="19075AF8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100000012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4A39A9DE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21369852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System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own vehicle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system requirements and functional decomposition. This role is key to translating high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vehicle functions into clear, structured, and testable system requirements that guide hardware, software, and verification teams.</w:t>
      </w:r>
    </w:p>
    <w:p w14:paraId="467E4021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This position is ideal for engineers who enjoy connecting the dots across disciplines and ensuring the vehicle functions as a coherent whole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-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not just as isolated components.</w:t>
      </w:r>
    </w:p>
    <w:p w14:paraId="746F109F" w14:textId="77777777" w:rsidR="004D7800" w:rsidRDefault="00000000">
      <w:pPr>
        <w:spacing w:after="0" w:line="300" w:lineRule="atLeast"/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5DC22663" wp14:editId="7C4797E0">
                <wp:extent cx="41614728" cy="1271"/>
                <wp:effectExtent l="0" t="0" r="28572" b="36829"/>
                <wp:docPr id="689853028" name="Horizontal Lin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322916" id="Horizontal Line 2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3DD8D69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4586D37B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Own and manage vehicle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and system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requirements across EE, software, and functional domains</w:t>
      </w:r>
    </w:p>
    <w:p w14:paraId="606BE375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Decompose high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vehicle features into clear, structured, and testable system requirements</w:t>
      </w:r>
    </w:p>
    <w:p w14:paraId="2601EE2D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functional behavior, interfaces, and interactions between systems and subsystems</w:t>
      </w:r>
    </w:p>
    <w:p w14:paraId="331AF2B0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Maintain requirement traceability across system, software, hardware, and verification activities</w:t>
      </w:r>
    </w:p>
    <w:p w14:paraId="2BDD2893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Work closely with system architects, EE hardware, embedded software, verification, and test teams</w:t>
      </w:r>
    </w:p>
    <w:p w14:paraId="5E6A52B0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requirement reviews, change management, and impact analysis</w:t>
      </w:r>
    </w:p>
    <w:p w14:paraId="2FF30820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system requirements align with functional safety concepts and vehicle safety goals</w:t>
      </w:r>
    </w:p>
    <w:p w14:paraId="198B7377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Provide inputs for cybersecurity considerations at system level</w:t>
      </w:r>
    </w:p>
    <w:p w14:paraId="15D96CC8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validation and verification activities to ensure requirements are correctly implemented</w:t>
      </w:r>
    </w:p>
    <w:p w14:paraId="512EF23F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Participate in issue analysis, root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cause investigations, and requirement refinement</w:t>
      </w:r>
    </w:p>
    <w:p w14:paraId="11104091" w14:textId="77777777" w:rsidR="004D7800" w:rsidRDefault="00000000">
      <w:pPr>
        <w:numPr>
          <w:ilvl w:val="0"/>
          <w:numId w:val="3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building a simple, robust, and scalable system architecture aligned with Turtle Mobility’s design philosophy</w:t>
      </w:r>
    </w:p>
    <w:p w14:paraId="3789C0CF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3AB69FA3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0B171346" w14:textId="77777777" w:rsidR="004D7800" w:rsidRDefault="00000000">
      <w:pPr>
        <w:numPr>
          <w:ilvl w:val="0"/>
          <w:numId w:val="3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Experience with requirement management tools such as DOORS, CodeBeamer, Polarion, or equivalent</w:t>
      </w:r>
    </w:p>
    <w:p w14:paraId="0F4B1CDB" w14:textId="77777777" w:rsidR="004D7800" w:rsidRDefault="00000000">
      <w:pPr>
        <w:numPr>
          <w:ilvl w:val="0"/>
          <w:numId w:val="3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understanding of automotive system engineering principles</w:t>
      </w:r>
    </w:p>
    <w:p w14:paraId="4F9EA86B" w14:textId="77777777" w:rsidR="004D7800" w:rsidRDefault="00000000">
      <w:pPr>
        <w:numPr>
          <w:ilvl w:val="0"/>
          <w:numId w:val="35"/>
        </w:num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Knowledge of functional safety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and cybersecurity concepts.</w:t>
      </w:r>
    </w:p>
    <w:p w14:paraId="14AFE6D1" w14:textId="77777777" w:rsidR="004D7800" w:rsidRDefault="00000000">
      <w:pPr>
        <w:numPr>
          <w:ilvl w:val="0"/>
          <w:numId w:val="3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Ability to structure complex problems into clear system definitions</w:t>
      </w:r>
    </w:p>
    <w:p w14:paraId="3B36A084" w14:textId="77777777" w:rsidR="004D7800" w:rsidRDefault="00000000">
      <w:pPr>
        <w:numPr>
          <w:ilvl w:val="0"/>
          <w:numId w:val="3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Good communication skills to align multiple stakeholders around a common system view</w:t>
      </w:r>
    </w:p>
    <w:p w14:paraId="39B8B175" w14:textId="77777777" w:rsidR="004D7800" w:rsidRDefault="00000000">
      <w:pPr>
        <w:spacing w:after="0" w:line="300" w:lineRule="atLeast"/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mc:AlternateContent>
          <mc:Choice Requires="wps">
            <w:drawing>
              <wp:inline distT="0" distB="0" distL="0" distR="0" wp14:anchorId="619A6C80" wp14:editId="7C415BB7">
                <wp:extent cx="41614728" cy="1271"/>
                <wp:effectExtent l="0" t="0" r="28572" b="36829"/>
                <wp:docPr id="1359803400" name="Horizontal Lin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2EC7B6" id="Horizontal Line 2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D7CB69C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34766819" w14:textId="77777777" w:rsidR="004D7800" w:rsidRDefault="00000000">
      <w:pPr>
        <w:numPr>
          <w:ilvl w:val="0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automotive system engineering or related roles</w:t>
      </w:r>
    </w:p>
    <w:p w14:paraId="3D845070" w14:textId="77777777" w:rsidR="004D7800" w:rsidRDefault="00000000">
      <w:pPr>
        <w:numPr>
          <w:ilvl w:val="0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vehicle development experience is highly valued</w:t>
      </w:r>
    </w:p>
    <w:p w14:paraId="180EABDC" w14:textId="77777777" w:rsidR="004D7800" w:rsidRDefault="00000000">
      <w:pPr>
        <w:numPr>
          <w:ilvl w:val="0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05E3E23B" w14:textId="77777777" w:rsidR="004D7800" w:rsidRDefault="00000000">
      <w:pPr>
        <w:numPr>
          <w:ilvl w:val="1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mobility startups</w:t>
      </w:r>
    </w:p>
    <w:p w14:paraId="126A939B" w14:textId="77777777" w:rsidR="004D7800" w:rsidRDefault="00000000">
      <w:pPr>
        <w:numPr>
          <w:ilvl w:val="1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system definition roles</w:t>
      </w:r>
    </w:p>
    <w:p w14:paraId="1DAD4E31" w14:textId="77777777" w:rsidR="004D7800" w:rsidRDefault="00000000">
      <w:pPr>
        <w:numPr>
          <w:ilvl w:val="1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1C9D8013" w14:textId="77777777" w:rsidR="004D7800" w:rsidRDefault="00000000">
      <w:pPr>
        <w:numPr>
          <w:ilvl w:val="1"/>
          <w:numId w:val="3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Student or independent system engineering projects</w:t>
      </w:r>
    </w:p>
    <w:p w14:paraId="61471D4F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003C59B0" w14:textId="77777777" w:rsidR="004D7800" w:rsidRDefault="004D7800">
      <w:pPr>
        <w:ind w:left="720"/>
      </w:pPr>
    </w:p>
    <w:p w14:paraId="26495D53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678E0F52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726866ED" wp14:editId="2A417E39">
                <wp:extent cx="41614728" cy="1271"/>
                <wp:effectExtent l="0" t="0" r="28572" b="36829"/>
                <wp:docPr id="2135066688" name="Horizontal Lin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16FE82" id="Horizontal Line 1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FEEA0AB" w14:textId="77777777" w:rsidR="004D7800" w:rsidRDefault="00000000">
      <w:pPr>
        <w:rPr>
          <w:b/>
          <w:bCs/>
        </w:rPr>
      </w:pPr>
      <w:r>
        <w:rPr>
          <w:b/>
          <w:bCs/>
        </w:rPr>
        <w:t>13. System Architect</w:t>
      </w:r>
    </w:p>
    <w:p w14:paraId="10969ED5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7D581BA1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3828EFEB" w14:textId="77777777" w:rsidR="004D7800" w:rsidRDefault="004D7800">
      <w:pPr>
        <w:rPr>
          <w:b/>
          <w:bCs/>
          <w:lang w:val="en-US"/>
        </w:rPr>
      </w:pPr>
    </w:p>
    <w:p w14:paraId="1588CABD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100000013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3BD66943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2B90F673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System Architect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define and own the vehicle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EE system architecture. This role is responsible for creating a coherent, safe, secure, and scalable end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end system that connects hardware, software, networks, and vehicle functions into a single robust architecture.</w:t>
      </w:r>
    </w:p>
    <w:p w14:paraId="734B5BB6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The System Architect operates at the vehicle level, balancing technical feasibility, safety, cybersecurity, regulatory requirements, cost, and long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term scalability.</w:t>
      </w:r>
    </w:p>
    <w:p w14:paraId="2D0A4F54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7F9206E1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201EDCE0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Define and own the end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end vehicle EE system architecture, including ECUs, networks, sensors, actuators, and interfaces</w:t>
      </w:r>
    </w:p>
    <w:p w14:paraId="5B0C5005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Establish system partitioning, communication architecture, and functional allocation across vehicle domains</w:t>
      </w:r>
    </w:p>
    <w:p w14:paraId="0266B712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architectural principles that support drive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wire, joystick control, and remote driving use cases</w:t>
      </w:r>
    </w:p>
    <w:p w14:paraId="3989EC8E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alignment between vehicle functions, system behavior, and technical implementation</w:t>
      </w:r>
    </w:p>
    <w:p w14:paraId="7B44D435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Provide architectural guidance to system engineers, EE hardware, embedded software, and verification teams</w:t>
      </w:r>
    </w:p>
    <w:p w14:paraId="1A8DF72F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and maintain system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interface definitions and boundary conditions</w:t>
      </w:r>
    </w:p>
    <w:p w14:paraId="5350785A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architecture compliance with functional safety (ISO 26262) concepts and safety goals</w:t>
      </w:r>
    </w:p>
    <w:p w14:paraId="5125E9F7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Provide system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inputs for cybersecurity strategy and threat mitigation</w:t>
      </w:r>
    </w:p>
    <w:p w14:paraId="368D7755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homologation and regulatory compliance by ensuring architectural alignment with legal requirements</w:t>
      </w:r>
    </w:p>
    <w:p w14:paraId="6C27C01B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Evaluate trade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offs between performance, cost, complexity, scalability, and maintainability</w:t>
      </w:r>
    </w:p>
    <w:p w14:paraId="4C01CFE8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technical decision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making during development, integration, and issue resolution</w:t>
      </w:r>
    </w:p>
    <w:p w14:paraId="7C91DA1C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Review system changes for architectural impact and long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term sustainability</w:t>
      </w:r>
    </w:p>
    <w:p w14:paraId="0269546B" w14:textId="77777777" w:rsidR="004D7800" w:rsidRDefault="00000000">
      <w:pPr>
        <w:numPr>
          <w:ilvl w:val="0"/>
          <w:numId w:val="3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a minimalistic, robust, and production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ready vehicle architecture aligned with Turtle Mobility’s vision</w:t>
      </w:r>
    </w:p>
    <w:p w14:paraId="1DD8443F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0CBEE149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11D56113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expertise in vehicle EE architecture and system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design</w:t>
      </w:r>
    </w:p>
    <w:p w14:paraId="41F9C82E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Deep understanding of automotive networks, ECUs, and distributed systems</w:t>
      </w:r>
    </w:p>
    <w:p w14:paraId="268161FB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Knowledge of functional safety principles and safety concept development</w:t>
      </w:r>
    </w:p>
    <w:p w14:paraId="4C98A8C8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automotive cybersecurity concepts</w:t>
      </w:r>
    </w:p>
    <w:p w14:paraId="178FEF41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Awareness of homologation, certification, and regulatory constraints</w:t>
      </w:r>
    </w:p>
    <w:p w14:paraId="07DA47FD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think across hardware, software, and system boundaries</w:t>
      </w:r>
    </w:p>
    <w:p w14:paraId="5C08714D" w14:textId="77777777" w:rsidR="004D7800" w:rsidRDefault="00000000">
      <w:pPr>
        <w:numPr>
          <w:ilvl w:val="0"/>
          <w:numId w:val="3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communication skills to align multiple technical stakeholders</w:t>
      </w:r>
    </w:p>
    <w:p w14:paraId="4AEF803F" w14:textId="77777777" w:rsidR="004D7800" w:rsidRDefault="004D780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</w:p>
    <w:p w14:paraId="6117D297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69F6E5A9" w14:textId="77777777" w:rsidR="004D7800" w:rsidRDefault="00000000">
      <w:pPr>
        <w:numPr>
          <w:ilvl w:val="0"/>
          <w:numId w:val="39"/>
        </w:num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Preferred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5-8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years of experience in automotive system architecture, EE architecture, or related roles</w:t>
      </w:r>
    </w:p>
    <w:p w14:paraId="3FD5796F" w14:textId="77777777" w:rsidR="004D7800" w:rsidRDefault="00000000">
      <w:pPr>
        <w:numPr>
          <w:ilvl w:val="0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vehicle development experience is strongly valued</w:t>
      </w:r>
    </w:p>
    <w:p w14:paraId="7BA06685" w14:textId="77777777" w:rsidR="004D7800" w:rsidRDefault="00000000">
      <w:pPr>
        <w:numPr>
          <w:ilvl w:val="0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5389FC4B" w14:textId="77777777" w:rsidR="004D7800" w:rsidRDefault="00000000">
      <w:pPr>
        <w:numPr>
          <w:ilvl w:val="1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mobility startups</w:t>
      </w:r>
    </w:p>
    <w:p w14:paraId="6FA0AC60" w14:textId="77777777" w:rsidR="004D7800" w:rsidRDefault="00000000">
      <w:pPr>
        <w:numPr>
          <w:ilvl w:val="1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Vehicle EE or E/E system architecture roles</w:t>
      </w:r>
    </w:p>
    <w:p w14:paraId="0201C4A2" w14:textId="77777777" w:rsidR="004D7800" w:rsidRDefault="00000000">
      <w:pPr>
        <w:numPr>
          <w:ilvl w:val="1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18E121BE" w14:textId="77777777" w:rsidR="004D7800" w:rsidRDefault="00000000">
      <w:pPr>
        <w:numPr>
          <w:ilvl w:val="1"/>
          <w:numId w:val="3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end vehicle or subsystem ownership in early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stage programs</w:t>
      </w:r>
    </w:p>
    <w:p w14:paraId="0FD833EB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744C8A32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375E9979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2D940861" wp14:editId="23124982">
                <wp:extent cx="41614728" cy="1271"/>
                <wp:effectExtent l="0" t="0" r="28572" b="36829"/>
                <wp:docPr id="1081939828" name="Horizontal Lin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383258" id="Horizontal Line 1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33293CB" w14:textId="77777777" w:rsidR="004D7800" w:rsidRDefault="00000000">
      <w:pPr>
        <w:rPr>
          <w:b/>
          <w:bCs/>
        </w:rPr>
      </w:pPr>
      <w:r>
        <w:rPr>
          <w:b/>
          <w:bCs/>
        </w:rPr>
        <w:t>14. Embedded Software Application Engineer</w:t>
      </w:r>
    </w:p>
    <w:p w14:paraId="065CAE9D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2CA364AC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1359F7B3" w14:textId="77777777" w:rsidR="004D7800" w:rsidRDefault="004D7800">
      <w:pPr>
        <w:rPr>
          <w:b/>
          <w:bCs/>
          <w:lang w:val="en-US"/>
        </w:rPr>
      </w:pPr>
    </w:p>
    <w:p w14:paraId="7D804000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100000014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3C24461F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56A2F27F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an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Embedded Software Application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design, develop, and integrate embedded software applications that directly control and enable vehicle functionality.</w:t>
      </w:r>
    </w:p>
    <w:p w14:paraId="443DC6CE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This role is ideal for engineers who enjoy working close to hardware, understanding real vehicle behavior, and building robust software that runs on real embedded systems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-</w:t>
      </w:r>
      <w:r>
        <w:rPr>
          <w:rFonts w:ascii="Segoe UI" w:eastAsia="Times New Roman" w:hAnsi="Segoe UI" w:cs="Segoe UI"/>
          <w:kern w:val="0"/>
          <w:sz w:val="21"/>
          <w:szCs w:val="21"/>
        </w:rPr>
        <w:t>not simulations alone.</w:t>
      </w:r>
    </w:p>
    <w:p w14:paraId="1100B06B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627CBBB5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Develop and maintain embedded automotive application software in C / C++</w:t>
      </w:r>
    </w:p>
    <w:p w14:paraId="6639E97D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Implement application logic for vehicle functions such as drive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wire, joystick control, remote driving interfaces, body electronics, and diagnostics</w:t>
      </w:r>
    </w:p>
    <w:p w14:paraId="56BF5F56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Integrate software with ECUs, sensors, actuators, and vehicle networks</w:t>
      </w:r>
    </w:p>
    <w:p w14:paraId="06B95AE9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software bring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up, debugging, and integration on target hardware</w:t>
      </w:r>
    </w:p>
    <w:p w14:paraId="0FE14901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Collaborate closely with EE hardware, system, and verification engineers to ensure correct system behavior</w:t>
      </w:r>
    </w:p>
    <w:p w14:paraId="50BA7338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unit testing, integration testing, and system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level validation activities</w:t>
      </w:r>
    </w:p>
    <w:p w14:paraId="1BE30C9A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Debug issues using logs, traces, and 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target debugging tools</w:t>
      </w:r>
    </w:p>
    <w:p w14:paraId="706740F1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software meets functional, timing, safety, and reliability requirements</w:t>
      </w:r>
    </w:p>
    <w:p w14:paraId="443344F4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Contribute to software design decisions with a focus on simplicity, robustness, and maintainability</w:t>
      </w:r>
    </w:p>
    <w:p w14:paraId="7DE91197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Participate in issue resolution during vehicle integration and testing phases</w:t>
      </w:r>
    </w:p>
    <w:p w14:paraId="7154BC99" w14:textId="77777777" w:rsidR="004D7800" w:rsidRDefault="00000000">
      <w:pPr>
        <w:numPr>
          <w:ilvl w:val="0"/>
          <w:numId w:val="4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Document software behavior, interfaces, and limitations clearly for 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teams</w:t>
      </w:r>
    </w:p>
    <w:p w14:paraId="5AD42567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17ABC8F2" w14:textId="77777777" w:rsidR="004D7800" w:rsidRDefault="00000000">
      <w:pPr>
        <w:numPr>
          <w:ilvl w:val="0"/>
          <w:numId w:val="4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programming skills in C / C++</w:t>
      </w:r>
    </w:p>
    <w:p w14:paraId="3448AE4D" w14:textId="77777777" w:rsidR="004D7800" w:rsidRDefault="00000000">
      <w:pPr>
        <w:numPr>
          <w:ilvl w:val="0"/>
          <w:numId w:val="4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Experience developing software for automotive or embedded systems</w:t>
      </w:r>
    </w:p>
    <w:p w14:paraId="63539743" w14:textId="77777777" w:rsidR="004D7800" w:rsidRDefault="00000000">
      <w:pPr>
        <w:numPr>
          <w:ilvl w:val="0"/>
          <w:numId w:val="4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embedded system constraints (memory, timing, performance)</w:t>
      </w:r>
    </w:p>
    <w:p w14:paraId="18DED6A2" w14:textId="77777777" w:rsidR="004D7800" w:rsidRDefault="00000000">
      <w:pPr>
        <w:numPr>
          <w:ilvl w:val="0"/>
          <w:numId w:val="4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Familiarity with ECU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based development and automotive development workflows</w:t>
      </w:r>
    </w:p>
    <w:p w14:paraId="37DCD0E8" w14:textId="77777777" w:rsidR="004D7800" w:rsidRDefault="00000000">
      <w:pPr>
        <w:numPr>
          <w:ilvl w:val="0"/>
          <w:numId w:val="4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debug software on real hardware platforms</w:t>
      </w:r>
    </w:p>
    <w:p w14:paraId="2D4715C5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1B1AF6F8" w14:textId="77777777" w:rsidR="004D7800" w:rsidRDefault="00000000">
      <w:pPr>
        <w:numPr>
          <w:ilvl w:val="0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automotive embedded software development</w:t>
      </w:r>
    </w:p>
    <w:p w14:paraId="748137BF" w14:textId="77777777" w:rsidR="004D7800" w:rsidRDefault="00000000">
      <w:pPr>
        <w:numPr>
          <w:ilvl w:val="0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experience is valued more than formal qualifications</w:t>
      </w:r>
    </w:p>
    <w:p w14:paraId="1C44884F" w14:textId="77777777" w:rsidR="004D7800" w:rsidRDefault="00000000">
      <w:pPr>
        <w:numPr>
          <w:ilvl w:val="0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0C2E0429" w14:textId="77777777" w:rsidR="004D7800" w:rsidRDefault="00000000">
      <w:pPr>
        <w:numPr>
          <w:ilvl w:val="1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1s, or mobility startups</w:t>
      </w:r>
    </w:p>
    <w:p w14:paraId="5C625AFB" w14:textId="77777777" w:rsidR="004D7800" w:rsidRDefault="00000000">
      <w:pPr>
        <w:numPr>
          <w:ilvl w:val="1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Embedded ECU or controller development projects</w:t>
      </w:r>
    </w:p>
    <w:p w14:paraId="444930F7" w14:textId="77777777" w:rsidR="004D7800" w:rsidRDefault="00000000">
      <w:pPr>
        <w:numPr>
          <w:ilvl w:val="1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</w:t>
      </w:r>
    </w:p>
    <w:p w14:paraId="46E84F25" w14:textId="77777777" w:rsidR="004D7800" w:rsidRDefault="00000000">
      <w:pPr>
        <w:numPr>
          <w:ilvl w:val="1"/>
          <w:numId w:val="4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University, personal, or hobbyist ECU / embedded system projects</w:t>
      </w:r>
    </w:p>
    <w:p w14:paraId="593108FE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4932EE36" w14:textId="77777777" w:rsidR="004D7800" w:rsidRDefault="004D7800">
      <w:pPr>
        <w:numPr>
          <w:ilvl w:val="0"/>
          <w:numId w:val="43"/>
        </w:numPr>
      </w:pPr>
    </w:p>
    <w:p w14:paraId="41E963B6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31A30BA5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0F9AB2A8" wp14:editId="3CC493E0">
                <wp:extent cx="41614728" cy="1271"/>
                <wp:effectExtent l="0" t="0" r="28572" b="36829"/>
                <wp:docPr id="1225854818" name="Horizontal Lin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2442D3" id="Horizontal Line 1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7027A34" w14:textId="77777777" w:rsidR="004D7800" w:rsidRDefault="00000000">
      <w:pPr>
        <w:rPr>
          <w:b/>
          <w:bCs/>
        </w:rPr>
      </w:pPr>
      <w:r>
        <w:rPr>
          <w:b/>
          <w:bCs/>
        </w:rPr>
        <w:t>15. Certification Engineer</w:t>
      </w:r>
    </w:p>
    <w:p w14:paraId="1516FEC0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2E37C7C5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2CF79700" w14:textId="77777777" w:rsidR="004D7800" w:rsidRDefault="004D7800">
      <w:pPr>
        <w:rPr>
          <w:b/>
          <w:bCs/>
          <w:lang w:val="en-US"/>
        </w:rPr>
      </w:pPr>
    </w:p>
    <w:p w14:paraId="3168AAF3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100000015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1772FEDA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31A7AB1E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Certification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lead vehicle homologation and certification activities across global markets. This role is responsible for ensuring our vehicle complies with </w:t>
      </w: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applicable legal, regulatory, and safety requirements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-</w:t>
      </w:r>
      <w:r>
        <w:rPr>
          <w:rFonts w:ascii="Segoe UI" w:eastAsia="Times New Roman" w:hAnsi="Segoe UI" w:cs="Segoe UI"/>
          <w:kern w:val="0"/>
          <w:sz w:val="21"/>
          <w:szCs w:val="21"/>
        </w:rPr>
        <w:t>turning an innovative product into a road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legal, market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ready vehicle.</w:t>
      </w:r>
    </w:p>
    <w:p w14:paraId="085C610A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The role suits engineers who understand that great engineering must also survive real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world regulations, audits, and approvals.</w:t>
      </w:r>
    </w:p>
    <w:p w14:paraId="5B036684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2C80C466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Lead vehicle homologation and type approval activities across regions and markets</w:t>
      </w:r>
    </w:p>
    <w:p w14:paraId="62FB4CDA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Identify and interpret applicable regulatory and legal requirements for vehicle certification</w:t>
      </w:r>
    </w:p>
    <w:p w14:paraId="5DC03231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Define certification strategies aligned with vehicle architecture, production plans, and target markets</w:t>
      </w:r>
    </w:p>
    <w:p w14:paraId="31526A54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Work closely with system, EE, mechanical, testing, and production teams to ensure compliance from early development stages</w:t>
      </w:r>
    </w:p>
    <w:p w14:paraId="41C5DAE7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Coordinate and manage certification testing, documentation, and submission activities</w:t>
      </w:r>
    </w:p>
    <w:p w14:paraId="5E6BA735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Interface with certification agencies, technical services, authorities, and test laboratories</w:t>
      </w:r>
    </w:p>
    <w:p w14:paraId="62FA8D8B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compliance with vehicle safety, lighting, braking, EE systems, and environmental regulations</w:t>
      </w:r>
    </w:p>
    <w:p w14:paraId="4114FFE9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conformity of production (CoP) planning and audits</w:t>
      </w:r>
    </w:p>
    <w:p w14:paraId="5DAA757E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Track regulatory changes and assess their impact on vehicle design and roadmap</w:t>
      </w:r>
    </w:p>
    <w:p w14:paraId="6F6A5988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documentation for compliance, declarations, and regulatory submissions</w:t>
      </w:r>
    </w:p>
    <w:p w14:paraId="5DF9B2C9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Act as the central point of contact for certification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related queries during development and launch</w:t>
      </w:r>
    </w:p>
    <w:p w14:paraId="4F4CB6F0" w14:textId="77777777" w:rsidR="004D7800" w:rsidRDefault="00000000">
      <w:pPr>
        <w:numPr>
          <w:ilvl w:val="0"/>
          <w:numId w:val="44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Balance regulatory compliance with Turtle Mobility’s goals of simplicity, cost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effectiveness, and scalability</w:t>
      </w:r>
    </w:p>
    <w:p w14:paraId="4D1300EF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6D17B24E" w14:textId="77777777" w:rsidR="004D7800" w:rsidRDefault="00000000">
      <w:pPr>
        <w:numPr>
          <w:ilvl w:val="0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Strong knowledge of global automotive regulations and standards, including: </w:t>
      </w:r>
    </w:p>
    <w:p w14:paraId="4120403D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UNECE</w:t>
      </w:r>
    </w:p>
    <w:p w14:paraId="0D4D3F34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FMVSS</w:t>
      </w:r>
    </w:p>
    <w:p w14:paraId="677E559A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AIS</w:t>
      </w:r>
    </w:p>
    <w:p w14:paraId="74A6D91F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ADR</w:t>
      </w:r>
    </w:p>
    <w:p w14:paraId="3FE474D8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ISO standards</w:t>
      </w:r>
    </w:p>
    <w:p w14:paraId="3A63629A" w14:textId="77777777" w:rsidR="004D7800" w:rsidRDefault="00000000">
      <w:pPr>
        <w:numPr>
          <w:ilvl w:val="1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JIS</w:t>
      </w:r>
    </w:p>
    <w:p w14:paraId="11CA8983" w14:textId="77777777" w:rsidR="004D7800" w:rsidRDefault="00000000">
      <w:pPr>
        <w:numPr>
          <w:ilvl w:val="0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homologation and certification processes</w:t>
      </w:r>
    </w:p>
    <w:p w14:paraId="220A18B8" w14:textId="77777777" w:rsidR="004D7800" w:rsidRDefault="00000000">
      <w:pPr>
        <w:numPr>
          <w:ilvl w:val="0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translate regulatory requirements into actionable engineering guidance</w:t>
      </w:r>
    </w:p>
    <w:p w14:paraId="7863122C" w14:textId="77777777" w:rsidR="004D7800" w:rsidRDefault="00000000">
      <w:pPr>
        <w:numPr>
          <w:ilvl w:val="0"/>
          <w:numId w:val="45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coordination and communication skills across technical and non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technical teams</w:t>
      </w:r>
    </w:p>
    <w:p w14:paraId="0BBD1F31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7162625B" w14:textId="77777777" w:rsidR="004D7800" w:rsidRDefault="00000000">
      <w:pPr>
        <w:numPr>
          <w:ilvl w:val="0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Preferred 2–5 years of experience in vehicle certification, homologation, or regulatory compliance</w:t>
      </w:r>
    </w:p>
    <w:p w14:paraId="666428CE" w14:textId="77777777" w:rsidR="004D7800" w:rsidRDefault="00000000">
      <w:pPr>
        <w:numPr>
          <w:ilvl w:val="0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exposure to certification projects is strongly valued</w:t>
      </w:r>
    </w:p>
    <w:p w14:paraId="2B7E4878" w14:textId="77777777" w:rsidR="004D7800" w:rsidRDefault="00000000">
      <w:pPr>
        <w:numPr>
          <w:ilvl w:val="0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26AEF112" w14:textId="77777777" w:rsidR="004D7800" w:rsidRDefault="00000000">
      <w:pPr>
        <w:numPr>
          <w:ilvl w:val="1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mobility startups</w:t>
      </w:r>
    </w:p>
    <w:p w14:paraId="20631256" w14:textId="77777777" w:rsidR="004D7800" w:rsidRDefault="00000000">
      <w:pPr>
        <w:numPr>
          <w:ilvl w:val="1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Type approval or regulatory compliance roles</w:t>
      </w:r>
    </w:p>
    <w:p w14:paraId="13C33C12" w14:textId="77777777" w:rsidR="004D7800" w:rsidRDefault="00000000">
      <w:pPr>
        <w:numPr>
          <w:ilvl w:val="1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Vehicle development programs with homologation exposure</w:t>
      </w:r>
    </w:p>
    <w:p w14:paraId="43E43550" w14:textId="77777777" w:rsidR="004D7800" w:rsidRDefault="00000000">
      <w:pPr>
        <w:numPr>
          <w:ilvl w:val="1"/>
          <w:numId w:val="46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 involving rule compliance</w:t>
      </w:r>
    </w:p>
    <w:p w14:paraId="24DE0F70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7602F933" w14:textId="77777777" w:rsidR="004D7800" w:rsidRDefault="004D7800"/>
    <w:p w14:paraId="6B1F1E99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23E5C434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5C69BEBB" wp14:editId="5FC6FB47">
                <wp:extent cx="41614728" cy="1271"/>
                <wp:effectExtent l="0" t="0" r="28572" b="36829"/>
                <wp:docPr id="490922547" name="Horizontal 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BA7184" id="Horizontal Line 1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0A4B2AB" w14:textId="77777777" w:rsidR="004D7800" w:rsidRDefault="00000000">
      <w:pPr>
        <w:rPr>
          <w:b/>
          <w:bCs/>
        </w:rPr>
      </w:pPr>
      <w:r>
        <w:rPr>
          <w:b/>
          <w:bCs/>
        </w:rPr>
        <w:t>16. Finance Controller</w:t>
      </w:r>
    </w:p>
    <w:p w14:paraId="0967114E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520FA63E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3D69683F" w14:textId="77777777" w:rsidR="004D7800" w:rsidRDefault="004D7800">
      <w:pPr>
        <w:rPr>
          <w:b/>
          <w:bCs/>
          <w:lang w:val="en-US"/>
        </w:rPr>
      </w:pPr>
    </w:p>
    <w:p w14:paraId="0FD11CEB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100000016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644F29A7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4BFDD40B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Finance Controller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manage financial planning, budgeting, forecasting, and reporting for a fast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growing automotive startup.</w:t>
      </w:r>
    </w:p>
    <w:p w14:paraId="63BC84CF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This role is critical in ensuring financial discipline while enabling innovation — striking the right balance between cost control, transparency, and agility in an engineering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organization.</w:t>
      </w:r>
    </w:p>
    <w:p w14:paraId="523FD8BB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766A6E79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Own financial planning, budgeting, and forecasting across engineering, operations, and programs</w:t>
      </w:r>
    </w:p>
    <w:p w14:paraId="6C1D116A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Prepare and manage monthly, quarterly, and annual financial reports</w:t>
      </w:r>
    </w:p>
    <w:p w14:paraId="3231FA48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Track project and program costs, ensuring alignment with budgets and strategic priorities</w:t>
      </w:r>
    </w:p>
    <w:p w14:paraId="425B6FDA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Monitor cash flow, burn rate, and financial runway to support informed decision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making</w:t>
      </w:r>
    </w:p>
    <w:p w14:paraId="48DED3EA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Support leadership with financial insights, variance analysis, and cost optimization proposals</w:t>
      </w:r>
    </w:p>
    <w:p w14:paraId="27748A0E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Work closely with engineering, sourcing, and production teams to align technical decisions with financial impact</w:t>
      </w:r>
    </w:p>
    <w:p w14:paraId="3CE110F4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Establish and maintain book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keeping, accounting controls, and financial processes</w:t>
      </w:r>
    </w:p>
    <w:p w14:paraId="215440A0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audits, compliance, and statutory reporting as required</w:t>
      </w:r>
    </w:p>
    <w:p w14:paraId="384007C0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Assist in vendor payment planning and cost tracking</w:t>
      </w:r>
    </w:p>
    <w:p w14:paraId="0B76317C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Enable scalable finance processes suitable for product development and future production ramp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up</w:t>
      </w:r>
    </w:p>
    <w:p w14:paraId="505528A1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fundraising, investor reporting, and financial documentation as needed</w:t>
      </w:r>
    </w:p>
    <w:p w14:paraId="6E04865F" w14:textId="77777777" w:rsidR="004D7800" w:rsidRDefault="00000000">
      <w:pPr>
        <w:numPr>
          <w:ilvl w:val="0"/>
          <w:numId w:val="47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Promote a cost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conscious yet execution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focused culture across the organization</w:t>
      </w:r>
    </w:p>
    <w:p w14:paraId="3EA3DB34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2F1D3AED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background in finance, accounting, and financial control</w:t>
      </w:r>
    </w:p>
    <w:p w14:paraId="0F6A5232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Experience with budgeting, forecasting, and financial reporting</w:t>
      </w:r>
    </w:p>
    <w:p w14:paraId="7CDFEF33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cost structures in engineering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 xml:space="preserve"> or manufacturing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organizations</w:t>
      </w:r>
    </w:p>
    <w:p w14:paraId="35E869B8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work in fast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moving, 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startup environments</w:t>
      </w:r>
    </w:p>
    <w:p w14:paraId="302C8ACA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analytical and communication skills</w:t>
      </w:r>
    </w:p>
    <w:p w14:paraId="37D54425" w14:textId="77777777" w:rsidR="004D7800" w:rsidRDefault="00000000">
      <w:pPr>
        <w:numPr>
          <w:ilvl w:val="0"/>
          <w:numId w:val="48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mindset with attention to detail and ownership</w:t>
      </w:r>
    </w:p>
    <w:p w14:paraId="0BA41457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30ACF95D" w14:textId="77777777" w:rsidR="004D7800" w:rsidRDefault="00000000">
      <w:pPr>
        <w:numPr>
          <w:ilvl w:val="0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Preferred 2–5 years of experience in finance, controlling, or accounting roles</w:t>
      </w:r>
    </w:p>
    <w:p w14:paraId="76E7419E" w14:textId="77777777" w:rsidR="004D7800" w:rsidRDefault="00000000">
      <w:pPr>
        <w:numPr>
          <w:ilvl w:val="0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Startup or automotive exposure is a strong advantage</w:t>
      </w:r>
    </w:p>
    <w:p w14:paraId="20CD4CA0" w14:textId="77777777" w:rsidR="004D7800" w:rsidRDefault="00000000">
      <w:pPr>
        <w:numPr>
          <w:ilvl w:val="0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7F016446" w14:textId="77777777" w:rsidR="004D7800" w:rsidRDefault="00000000">
      <w:pPr>
        <w:numPr>
          <w:ilvl w:val="1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Automotive, manufacturing, or engineering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centric organizations</w:t>
      </w:r>
    </w:p>
    <w:p w14:paraId="7370BC93" w14:textId="77777777" w:rsidR="004D7800" w:rsidRDefault="00000000">
      <w:pPr>
        <w:numPr>
          <w:ilvl w:val="1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Early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stage startups or scale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ups</w:t>
      </w:r>
    </w:p>
    <w:p w14:paraId="46FF4A04" w14:textId="77777777" w:rsidR="004D7800" w:rsidRDefault="00000000">
      <w:pPr>
        <w:numPr>
          <w:ilvl w:val="1"/>
          <w:numId w:val="49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High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ownership finance roles with cross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functional interaction</w:t>
      </w:r>
    </w:p>
    <w:p w14:paraId="4AC7439C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59798E70" w14:textId="77777777" w:rsidR="004D7800" w:rsidRDefault="004D7800"/>
    <w:p w14:paraId="275A4591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4D2B8E36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6FA2A97B" wp14:editId="4E4CD9F4">
                <wp:extent cx="41614728" cy="1271"/>
                <wp:effectExtent l="0" t="0" r="28572" b="36829"/>
                <wp:docPr id="1106036807" name="Horizontal 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1B2795" id="Horizontal Line 1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FB92D9" w14:textId="77777777" w:rsidR="004D7800" w:rsidRDefault="00000000">
      <w:pPr>
        <w:rPr>
          <w:b/>
          <w:bCs/>
        </w:rPr>
      </w:pPr>
      <w:r>
        <w:rPr>
          <w:b/>
          <w:bCs/>
        </w:rPr>
        <w:t>17. Buyer / Sourcing Engineer</w:t>
      </w:r>
    </w:p>
    <w:p w14:paraId="403D5185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0B6D281F" w14:textId="77777777" w:rsidR="004D7800" w:rsidRDefault="00000000">
      <w:r>
        <w:lastRenderedPageBreak/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75A8E7B4" w14:textId="77777777" w:rsidR="004D7800" w:rsidRDefault="004D7800">
      <w:pPr>
        <w:rPr>
          <w:b/>
          <w:bCs/>
          <w:lang w:val="en-US"/>
        </w:rPr>
      </w:pPr>
    </w:p>
    <w:p w14:paraId="6BCDD84D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100000017</w:t>
      </w:r>
      <w:r>
        <w:br/>
      </w:r>
      <w:r>
        <w:rPr>
          <w:b/>
          <w:bCs/>
        </w:rPr>
        <w:t>Location:</w:t>
      </w:r>
      <w:r>
        <w:t xml:space="preserve"> Remote (Bangalore R&amp;D Base)</w:t>
      </w:r>
    </w:p>
    <w:p w14:paraId="52F0022D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Role Overview</w:t>
      </w:r>
    </w:p>
    <w:p w14:paraId="5C904A18" w14:textId="77777777" w:rsidR="004D7800" w:rsidRDefault="00000000">
      <w:pPr>
        <w:spacing w:before="100" w:after="10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</w:rPr>
        <w:t>Would you like to shape the future of autonomous urban mobility together with us?</w:t>
      </w:r>
      <w:r>
        <w:rPr>
          <w:rFonts w:ascii="Segoe UI" w:eastAsia="Times New Roman" w:hAnsi="Segoe UI" w:cs="Segoe UI"/>
          <w:kern w:val="0"/>
          <w:sz w:val="21"/>
          <w:szCs w:val="21"/>
        </w:rPr>
        <w:br/>
        <w:t xml:space="preserve">Turtle Mobility is seeking a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</w:rPr>
        <w:t>Buyer / Sourcing Engineer</w:t>
      </w:r>
      <w:r>
        <w:rPr>
          <w:rFonts w:ascii="Segoe UI" w:eastAsia="Times New Roman" w:hAnsi="Segoe UI" w:cs="Segoe UI"/>
          <w:kern w:val="0"/>
          <w:sz w:val="21"/>
          <w:szCs w:val="21"/>
        </w:rPr>
        <w:t xml:space="preserve"> to build, manage, and scale our supplier network. This role plays a critical part in ensuring the right components, at the right cost, with the right quality and timelines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</w:rPr>
        <w:t>-</w:t>
      </w:r>
      <w:r>
        <w:rPr>
          <w:rFonts w:ascii="Segoe UI" w:eastAsia="Times New Roman" w:hAnsi="Segoe UI" w:cs="Segoe UI"/>
          <w:kern w:val="0"/>
          <w:sz w:val="21"/>
          <w:szCs w:val="21"/>
        </w:rPr>
        <w:t>enabling us to build affordable and scalable vehicles without unnecessary complexity.</w:t>
      </w:r>
    </w:p>
    <w:p w14:paraId="26775B14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This role is ideal for someone who understands both engineering intent and commercial reality.</w:t>
      </w:r>
    </w:p>
    <w:p w14:paraId="4BEDD85F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Key Responsibilities</w:t>
      </w:r>
    </w:p>
    <w:p w14:paraId="7E9280A3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Build and manage Turtle Mobility’s supplier ecosystem across mechanical, electrical, and electronic components</w:t>
      </w:r>
    </w:p>
    <w:p w14:paraId="555DDC08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Identify, evaluate, and onboard suitable suppliers aligned with cost, quality, and scalability goals</w:t>
      </w:r>
    </w:p>
    <w:p w14:paraId="0CCF11A0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Conduct supplier audits and capability assessments</w:t>
      </w:r>
    </w:p>
    <w:p w14:paraId="7EE3DE1E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Float RFQs, collect quotations, and perform technical and commercial evaluations</w:t>
      </w:r>
    </w:p>
    <w:p w14:paraId="06CD318B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Lead supplier negotiations to achieve competitive pricing, cost transparency, and long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term partnerships</w:t>
      </w:r>
    </w:p>
    <w:p w14:paraId="08F252BA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Work closely with engineering teams to ensure sourcing decisions align with design intent and manufacturability</w:t>
      </w:r>
    </w:p>
    <w:p w14:paraId="535C6A02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early sourcing activities during concept and prototype phases</w:t>
      </w:r>
    </w:p>
    <w:p w14:paraId="1B5BB0A9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Track supplier performance related to cost, quality, delivery, and compliance</w:t>
      </w:r>
    </w:p>
    <w:p w14:paraId="27950662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Support cost reduction and value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engineering initiatives</w:t>
      </w:r>
    </w:p>
    <w:p w14:paraId="1B229FEA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Coordinate with suppliers during prototype builds, validation, and production ramp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up</w:t>
      </w:r>
    </w:p>
    <w:p w14:paraId="1A5DA455" w14:textId="77777777" w:rsidR="004D7800" w:rsidRDefault="00000000">
      <w:pPr>
        <w:numPr>
          <w:ilvl w:val="0"/>
          <w:numId w:val="50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Ensure sourcing decisions align with Turtle Mobility’s philosophy of simplicity, reliability, and sustainability</w:t>
      </w:r>
    </w:p>
    <w:p w14:paraId="15761FEE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Skill Requirements</w:t>
      </w:r>
    </w:p>
    <w:p w14:paraId="6FB3B923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experience in automotive sourcing and procurement</w:t>
      </w:r>
    </w:p>
    <w:p w14:paraId="5CD25F16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Understanding of automotive components, materials, and manufacturing processes</w:t>
      </w:r>
    </w:p>
    <w:p w14:paraId="0D96B413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Experience with RFQs, supplier negotiation, and cost breakdown analysis</w:t>
      </w:r>
    </w:p>
    <w:p w14:paraId="6986F1A6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Ability to work closely with engineering, cost, and production teams</w:t>
      </w:r>
    </w:p>
    <w:p w14:paraId="78F168B5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Strong communication and supplier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management skills</w:t>
      </w:r>
    </w:p>
    <w:p w14:paraId="604AEE2C" w14:textId="77777777" w:rsidR="004D7800" w:rsidRDefault="00000000">
      <w:pPr>
        <w:numPr>
          <w:ilvl w:val="0"/>
          <w:numId w:val="51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on, ownership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driven mindset suited for a startup environment</w:t>
      </w:r>
    </w:p>
    <w:p w14:paraId="35A00918" w14:textId="77777777" w:rsidR="004D7800" w:rsidRDefault="00000000">
      <w:pPr>
        <w:spacing w:before="100" w:after="100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</w:rPr>
        <w:t>Experience &amp; Background</w:t>
      </w:r>
    </w:p>
    <w:p w14:paraId="5789A1E7" w14:textId="77777777" w:rsidR="004D7800" w:rsidRDefault="00000000">
      <w:pPr>
        <w:numPr>
          <w:ilvl w:val="0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lastRenderedPageBreak/>
        <w:t>Preferred 2–5 years of experience in automotive sourcing, procurement, or supplier management</w:t>
      </w:r>
    </w:p>
    <w:p w14:paraId="5614FFFF" w14:textId="77777777" w:rsidR="004D7800" w:rsidRDefault="00000000">
      <w:pPr>
        <w:numPr>
          <w:ilvl w:val="0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Hands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on experience is valued more than formal qualifications</w:t>
      </w:r>
    </w:p>
    <w:p w14:paraId="7EADB4BF" w14:textId="77777777" w:rsidR="004D7800" w:rsidRDefault="00000000">
      <w:pPr>
        <w:numPr>
          <w:ilvl w:val="0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 xml:space="preserve">Experience gained through: </w:t>
      </w:r>
    </w:p>
    <w:p w14:paraId="68FBFECB" w14:textId="77777777" w:rsidR="004D7800" w:rsidRDefault="00000000">
      <w:pPr>
        <w:numPr>
          <w:ilvl w:val="1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Automotive OEMs, Tier</w:t>
      </w:r>
      <w:r>
        <w:rPr>
          <w:rFonts w:ascii="Segoe UI" w:eastAsia="Times New Roman" w:hAnsi="Segoe UI" w:cs="Segoe UI"/>
          <w:kern w:val="0"/>
          <w:sz w:val="21"/>
          <w:szCs w:val="21"/>
        </w:rPr>
        <w:noBreakHyphen/>
        <w:t>1 suppliers, or mobility startups</w:t>
      </w:r>
    </w:p>
    <w:p w14:paraId="266A91E2" w14:textId="77777777" w:rsidR="004D7800" w:rsidRDefault="00000000">
      <w:pPr>
        <w:numPr>
          <w:ilvl w:val="1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Supplier development or procurement roles</w:t>
      </w:r>
    </w:p>
    <w:p w14:paraId="616B404D" w14:textId="77777777" w:rsidR="004D7800" w:rsidRDefault="00000000">
      <w:pPr>
        <w:numPr>
          <w:ilvl w:val="1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Vehicle prototype or production programs</w:t>
      </w:r>
    </w:p>
    <w:p w14:paraId="6A8EA276" w14:textId="77777777" w:rsidR="004D7800" w:rsidRDefault="00000000">
      <w:pPr>
        <w:numPr>
          <w:ilvl w:val="1"/>
          <w:numId w:val="52"/>
        </w:num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SAE BAJA, Formula SAE, Formula Student, SUPRA, or similar competitions involving sourcing activities</w:t>
      </w:r>
    </w:p>
    <w:p w14:paraId="7CFB768F" w14:textId="77777777" w:rsidR="004D7800" w:rsidRDefault="00000000">
      <w:pPr>
        <w:spacing w:before="100" w:after="100" w:line="300" w:lineRule="atLeast"/>
        <w:rPr>
          <w:rFonts w:ascii="Segoe UI" w:eastAsia="Times New Roman" w:hAnsi="Segoe UI" w:cs="Segoe UI"/>
          <w:kern w:val="0"/>
          <w:sz w:val="21"/>
          <w:szCs w:val="21"/>
        </w:rPr>
      </w:pPr>
      <w:r>
        <w:rPr>
          <w:rFonts w:ascii="Segoe UI" w:eastAsia="Times New Roman" w:hAnsi="Segoe UI" w:cs="Segoe UI"/>
          <w:kern w:val="0"/>
          <w:sz w:val="21"/>
          <w:szCs w:val="21"/>
        </w:rPr>
        <w:t>…is considered equivalent to traditional professional experience.</w:t>
      </w:r>
    </w:p>
    <w:p w14:paraId="56004927" w14:textId="77777777" w:rsidR="004D7800" w:rsidRDefault="004D7800"/>
    <w:p w14:paraId="64034B16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6D6476BD" w14:textId="77777777" w:rsidR="004D7800" w:rsidRDefault="00000000">
      <w:r>
        <w:rPr>
          <w:noProof/>
        </w:rPr>
        <mc:AlternateContent>
          <mc:Choice Requires="wps">
            <w:drawing>
              <wp:inline distT="0" distB="0" distL="0" distR="0" wp14:anchorId="755252A9" wp14:editId="723A023F">
                <wp:extent cx="41614728" cy="1271"/>
                <wp:effectExtent l="0" t="0" r="28572" b="36829"/>
                <wp:docPr id="1012856001" name="Horizontal Lin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410DA0" id="Horizontal Line 1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22C1224" w14:textId="77777777" w:rsidR="004D7800" w:rsidRDefault="00000000">
      <w:pPr>
        <w:rPr>
          <w:b/>
          <w:bCs/>
        </w:rPr>
      </w:pPr>
      <w:r>
        <w:rPr>
          <w:b/>
          <w:bCs/>
        </w:rPr>
        <w:t>18. Production Engineer</w:t>
      </w:r>
    </w:p>
    <w:p w14:paraId="2FC0D50F" w14:textId="77777777" w:rsidR="004D7800" w:rsidRDefault="00000000">
      <w:r>
        <w:rPr>
          <w:b/>
          <w:bCs/>
        </w:rPr>
        <w:t>Turtle Mobility</w:t>
      </w:r>
      <w:r>
        <w:t xml:space="preserve"> is building the world’s first joystick</w:t>
      </w:r>
      <w:r>
        <w:noBreakHyphen/>
        <w:t>based electric microcar designed from the ground up for modern urban mobility. We strip away unnecessary complexity, focus on minimalistic and human</w:t>
      </w:r>
      <w:r>
        <w:noBreakHyphen/>
        <w:t>centric design, and combine autonomous</w:t>
      </w:r>
      <w:r>
        <w:noBreakHyphen/>
        <w:t>like convenience with real human control through remote driving.</w:t>
      </w:r>
    </w:p>
    <w:p w14:paraId="13BA5C18" w14:textId="77777777" w:rsidR="004D7800" w:rsidRDefault="00000000">
      <w:r>
        <w:t xml:space="preserve">We build </w:t>
      </w:r>
      <w:r>
        <w:rPr>
          <w:b/>
          <w:bCs/>
        </w:rPr>
        <w:t>real vehicles for real cities</w:t>
      </w:r>
      <w:r>
        <w:t xml:space="preserve"> </w:t>
      </w:r>
    </w:p>
    <w:p w14:paraId="6F6BCEAC" w14:textId="77777777" w:rsidR="004D7800" w:rsidRDefault="004D7800">
      <w:pPr>
        <w:rPr>
          <w:b/>
          <w:bCs/>
          <w:lang w:val="en-US"/>
        </w:rPr>
      </w:pPr>
    </w:p>
    <w:p w14:paraId="15E4810B" w14:textId="77777777" w:rsidR="004D7800" w:rsidRDefault="00000000">
      <w:r>
        <w:rPr>
          <w:b/>
          <w:bCs/>
        </w:rPr>
        <w:t>Job ID:</w:t>
      </w:r>
      <w:r>
        <w:t xml:space="preserve"> TM</w:t>
      </w:r>
      <w:r>
        <w:noBreakHyphen/>
        <w:t>100000018</w:t>
      </w:r>
      <w:r>
        <w:br/>
      </w:r>
      <w:r>
        <w:rPr>
          <w:b/>
          <w:bCs/>
        </w:rPr>
        <w:t>Location:</w:t>
      </w:r>
      <w:r>
        <w:t xml:space="preserve"> Bangalore (On</w:t>
      </w:r>
      <w:r>
        <w:noBreakHyphen/>
        <w:t>site)</w:t>
      </w:r>
    </w:p>
    <w:p w14:paraId="7A372D7A" w14:textId="77777777" w:rsidR="004D7800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Role Overview</w:t>
      </w:r>
    </w:p>
    <w:p w14:paraId="31D8A126" w14:textId="77777777" w:rsidR="004D7800" w:rsidRDefault="00000000">
      <w:r>
        <w:t>This is a hands</w:t>
      </w:r>
      <w:r>
        <w:noBreakHyphen/>
        <w:t>on role that sits at the intersection of engineering, manufacturing, quality, and supply chain — ideal for someone who enjoys building things on the shop floor, not just on slides.</w:t>
      </w:r>
    </w:p>
    <w:p w14:paraId="5EAB0425" w14:textId="77777777" w:rsidR="004D7800" w:rsidRDefault="00000000">
      <w:pPr>
        <w:rPr>
          <w:b/>
          <w:bCs/>
        </w:rPr>
      </w:pPr>
      <w:r>
        <w:rPr>
          <w:b/>
          <w:bCs/>
        </w:rPr>
        <w:t>Key Responsibilities</w:t>
      </w:r>
    </w:p>
    <w:p w14:paraId="61CAFB5F" w14:textId="77777777" w:rsidR="004D7800" w:rsidRDefault="00000000">
      <w:pPr>
        <w:numPr>
          <w:ilvl w:val="0"/>
          <w:numId w:val="53"/>
        </w:numPr>
      </w:pPr>
      <w:r>
        <w:t>Set up and continuously improve vehicle assembly lines for low</w:t>
      </w:r>
      <w:r>
        <w:noBreakHyphen/>
        <w:t>volume and scalable production</w:t>
      </w:r>
    </w:p>
    <w:p w14:paraId="431A55FC" w14:textId="77777777" w:rsidR="004D7800" w:rsidRDefault="00000000">
      <w:pPr>
        <w:numPr>
          <w:ilvl w:val="0"/>
          <w:numId w:val="53"/>
        </w:numPr>
      </w:pPr>
      <w:r>
        <w:t>Define and implement assembly processes, work instructions, and SOPs</w:t>
      </w:r>
    </w:p>
    <w:p w14:paraId="646182A8" w14:textId="77777777" w:rsidR="004D7800" w:rsidRDefault="00000000">
      <w:pPr>
        <w:numPr>
          <w:ilvl w:val="0"/>
          <w:numId w:val="53"/>
        </w:numPr>
      </w:pPr>
      <w:r>
        <w:t>Support new product introduction (NPI) from prototype builds to series production</w:t>
      </w:r>
    </w:p>
    <w:p w14:paraId="0BDE4645" w14:textId="77777777" w:rsidR="004D7800" w:rsidRDefault="00000000">
      <w:pPr>
        <w:numPr>
          <w:ilvl w:val="0"/>
          <w:numId w:val="53"/>
        </w:numPr>
      </w:pPr>
      <w:r>
        <w:t>Ensure first</w:t>
      </w:r>
      <w:r>
        <w:noBreakHyphen/>
        <w:t>time</w:t>
      </w:r>
      <w:r>
        <w:noBreakHyphen/>
        <w:t>right builds through process validation and poka</w:t>
      </w:r>
      <w:r>
        <w:noBreakHyphen/>
        <w:t>yoke methods</w:t>
      </w:r>
    </w:p>
    <w:p w14:paraId="693A735F" w14:textId="77777777" w:rsidR="004D7800" w:rsidRDefault="00000000">
      <w:pPr>
        <w:numPr>
          <w:ilvl w:val="0"/>
          <w:numId w:val="53"/>
        </w:numPr>
      </w:pPr>
      <w:r>
        <w:lastRenderedPageBreak/>
        <w:t>Manage production quality, conducting root</w:t>
      </w:r>
      <w:r>
        <w:noBreakHyphen/>
        <w:t>cause analysis and corrective actions</w:t>
      </w:r>
    </w:p>
    <w:p w14:paraId="0268E718" w14:textId="77777777" w:rsidR="004D7800" w:rsidRDefault="00000000">
      <w:pPr>
        <w:numPr>
          <w:ilvl w:val="0"/>
          <w:numId w:val="53"/>
        </w:numPr>
      </w:pPr>
      <w:r>
        <w:t>Coordinate with design, build, and integration teams to resolve manufacturability issues</w:t>
      </w:r>
    </w:p>
    <w:p w14:paraId="0D76468F" w14:textId="77777777" w:rsidR="004D7800" w:rsidRDefault="00000000">
      <w:pPr>
        <w:numPr>
          <w:ilvl w:val="0"/>
          <w:numId w:val="53"/>
        </w:numPr>
      </w:pPr>
      <w:r>
        <w:t>Support tooling, jigs, fixtures, and equipment selection and commissioning</w:t>
      </w:r>
    </w:p>
    <w:p w14:paraId="0D7D9054" w14:textId="77777777" w:rsidR="004D7800" w:rsidRDefault="00000000">
      <w:pPr>
        <w:numPr>
          <w:ilvl w:val="0"/>
          <w:numId w:val="53"/>
        </w:numPr>
      </w:pPr>
      <w:r>
        <w:t>Ensure line uptime, material availability, and production readiness</w:t>
      </w:r>
    </w:p>
    <w:p w14:paraId="2516AFB9" w14:textId="77777777" w:rsidR="004D7800" w:rsidRDefault="00000000">
      <w:pPr>
        <w:numPr>
          <w:ilvl w:val="0"/>
          <w:numId w:val="53"/>
        </w:numPr>
      </w:pPr>
      <w:r>
        <w:t>Collaborate with suppliers and logistics teams on part delivery and quality</w:t>
      </w:r>
    </w:p>
    <w:p w14:paraId="72601170" w14:textId="77777777" w:rsidR="004D7800" w:rsidRDefault="00000000">
      <w:pPr>
        <w:numPr>
          <w:ilvl w:val="0"/>
          <w:numId w:val="53"/>
        </w:numPr>
      </w:pPr>
      <w:r>
        <w:t>Monitor and improve cycle time, throughput, and cost efficiency</w:t>
      </w:r>
    </w:p>
    <w:p w14:paraId="6A89EF98" w14:textId="77777777" w:rsidR="004D7800" w:rsidRDefault="00000000">
      <w:pPr>
        <w:numPr>
          <w:ilvl w:val="0"/>
          <w:numId w:val="53"/>
        </w:numPr>
      </w:pPr>
      <w:r>
        <w:t>Support regulatory, safety, and internal quality audits</w:t>
      </w:r>
    </w:p>
    <w:p w14:paraId="48B98870" w14:textId="77777777" w:rsidR="004D7800" w:rsidRDefault="00000000">
      <w:pPr>
        <w:numPr>
          <w:ilvl w:val="0"/>
          <w:numId w:val="53"/>
        </w:numPr>
      </w:pPr>
      <w:r>
        <w:t>Drive a hands</w:t>
      </w:r>
      <w:r>
        <w:noBreakHyphen/>
        <w:t>on, problem</w:t>
      </w:r>
      <w:r>
        <w:noBreakHyphen/>
        <w:t>solving culture on the shop floor</w:t>
      </w:r>
    </w:p>
    <w:p w14:paraId="10B411F3" w14:textId="77777777" w:rsidR="004D7800" w:rsidRDefault="004D7800">
      <w:pPr>
        <w:rPr>
          <w:lang w:val="en-US"/>
        </w:rPr>
      </w:pPr>
    </w:p>
    <w:p w14:paraId="672141E9" w14:textId="77777777" w:rsidR="004D7800" w:rsidRDefault="00000000">
      <w:pPr>
        <w:rPr>
          <w:b/>
          <w:bCs/>
        </w:rPr>
      </w:pPr>
      <w:r>
        <w:rPr>
          <w:b/>
          <w:bCs/>
        </w:rPr>
        <w:t>Experience &amp; Background</w:t>
      </w:r>
    </w:p>
    <w:p w14:paraId="01EA6F0D" w14:textId="77777777" w:rsidR="004D7800" w:rsidRDefault="00000000">
      <w:pPr>
        <w:numPr>
          <w:ilvl w:val="0"/>
          <w:numId w:val="54"/>
        </w:numPr>
      </w:pPr>
      <w:r>
        <w:t>Preferred 2–5 years of experience in automotive manufacturing or production engineering</w:t>
      </w:r>
    </w:p>
    <w:p w14:paraId="19B2EC50" w14:textId="77777777" w:rsidR="004D7800" w:rsidRDefault="00000000">
      <w:pPr>
        <w:numPr>
          <w:ilvl w:val="0"/>
          <w:numId w:val="54"/>
        </w:numPr>
      </w:pPr>
      <w:r>
        <w:t>Experience in assembly line setup, NPI, or low</w:t>
      </w:r>
      <w:r>
        <w:noBreakHyphen/>
        <w:t>volume vehicle builds is highly valued</w:t>
      </w:r>
    </w:p>
    <w:p w14:paraId="00208173" w14:textId="77777777" w:rsidR="004D7800" w:rsidRDefault="00000000">
      <w:pPr>
        <w:numPr>
          <w:ilvl w:val="0"/>
          <w:numId w:val="54"/>
        </w:numPr>
      </w:pPr>
      <w:r>
        <w:t>Hands</w:t>
      </w:r>
      <w:r>
        <w:noBreakHyphen/>
        <w:t>on experience matters more than titles or degrees</w:t>
      </w:r>
    </w:p>
    <w:p w14:paraId="7A12CEB9" w14:textId="77777777" w:rsidR="004D7800" w:rsidRDefault="00000000">
      <w:pPr>
        <w:numPr>
          <w:ilvl w:val="0"/>
          <w:numId w:val="54"/>
        </w:numPr>
      </w:pPr>
      <w:r>
        <w:t xml:space="preserve">Experience gained through: </w:t>
      </w:r>
    </w:p>
    <w:p w14:paraId="3E918705" w14:textId="77777777" w:rsidR="004D7800" w:rsidRDefault="00000000">
      <w:pPr>
        <w:numPr>
          <w:ilvl w:val="1"/>
          <w:numId w:val="54"/>
        </w:numPr>
      </w:pPr>
      <w:r>
        <w:t>Building or modifying personal vehicles</w:t>
      </w:r>
    </w:p>
    <w:p w14:paraId="6FF59DC2" w14:textId="77777777" w:rsidR="004D7800" w:rsidRDefault="00000000">
      <w:pPr>
        <w:numPr>
          <w:ilvl w:val="1"/>
          <w:numId w:val="54"/>
        </w:numPr>
      </w:pPr>
      <w:r>
        <w:t>Participation in SAE BAJA, Formula SAE, Formula Student, SUPRA, or similar competitions</w:t>
      </w:r>
    </w:p>
    <w:p w14:paraId="3CB21E9A" w14:textId="77777777" w:rsidR="004D7800" w:rsidRDefault="00000000">
      <w:pPr>
        <w:numPr>
          <w:ilvl w:val="1"/>
          <w:numId w:val="54"/>
        </w:numPr>
      </w:pPr>
      <w:r>
        <w:t>Startup or prototype vehicle programs</w:t>
      </w:r>
    </w:p>
    <w:p w14:paraId="184CCEFE" w14:textId="77777777" w:rsidR="004D7800" w:rsidRDefault="00000000">
      <w:r>
        <w:t>…is strongly considered equivalent to traditional professional experience.</w:t>
      </w:r>
    </w:p>
    <w:p w14:paraId="55AD9FF8" w14:textId="77777777" w:rsidR="004D7800" w:rsidRDefault="00000000">
      <w:r>
        <w:rPr>
          <w:rFonts w:ascii="Segoe UI Emoji" w:hAnsi="Segoe UI Emoji" w:cs="Segoe UI Emoji"/>
        </w:rPr>
        <w:t>📧</w:t>
      </w:r>
      <w:r>
        <w:t xml:space="preserve"> hr@turtlemobility</w:t>
      </w:r>
    </w:p>
    <w:p w14:paraId="00DEC1B1" w14:textId="77777777" w:rsidR="004D7800" w:rsidRDefault="004D7800"/>
    <w:sectPr w:rsidR="004D780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8030" w14:textId="77777777" w:rsidR="002A6B25" w:rsidRDefault="002A6B25">
      <w:pPr>
        <w:spacing w:after="0" w:line="240" w:lineRule="auto"/>
      </w:pPr>
      <w:r>
        <w:separator/>
      </w:r>
    </w:p>
  </w:endnote>
  <w:endnote w:type="continuationSeparator" w:id="0">
    <w:p w14:paraId="19F6D677" w14:textId="77777777" w:rsidR="002A6B25" w:rsidRDefault="002A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363C" w14:textId="77777777" w:rsidR="002A6B25" w:rsidRDefault="002A6B2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817FA1" w14:textId="77777777" w:rsidR="002A6B25" w:rsidRDefault="002A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DE6"/>
    <w:multiLevelType w:val="multilevel"/>
    <w:tmpl w:val="6A9A0D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5FA7E3B"/>
    <w:multiLevelType w:val="multilevel"/>
    <w:tmpl w:val="EE6C3E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7870584"/>
    <w:multiLevelType w:val="multilevel"/>
    <w:tmpl w:val="A38E12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96921A8"/>
    <w:multiLevelType w:val="multilevel"/>
    <w:tmpl w:val="B5D2C1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137104C"/>
    <w:multiLevelType w:val="multilevel"/>
    <w:tmpl w:val="DE74C3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1CD1A9B"/>
    <w:multiLevelType w:val="multilevel"/>
    <w:tmpl w:val="B266732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29A4539"/>
    <w:multiLevelType w:val="multilevel"/>
    <w:tmpl w:val="9EBAACC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4565285"/>
    <w:multiLevelType w:val="multilevel"/>
    <w:tmpl w:val="14F2E2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6474D79"/>
    <w:multiLevelType w:val="multilevel"/>
    <w:tmpl w:val="D258FC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19C3070D"/>
    <w:multiLevelType w:val="multilevel"/>
    <w:tmpl w:val="6226A7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B611AFA"/>
    <w:multiLevelType w:val="multilevel"/>
    <w:tmpl w:val="5C0A800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CE770C7"/>
    <w:multiLevelType w:val="multilevel"/>
    <w:tmpl w:val="B692832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204F2FFD"/>
    <w:multiLevelType w:val="multilevel"/>
    <w:tmpl w:val="7AE898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0E247C1"/>
    <w:multiLevelType w:val="multilevel"/>
    <w:tmpl w:val="10444E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214175AB"/>
    <w:multiLevelType w:val="multilevel"/>
    <w:tmpl w:val="D94E0F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255E44A6"/>
    <w:multiLevelType w:val="multilevel"/>
    <w:tmpl w:val="BA04C1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269F5251"/>
    <w:multiLevelType w:val="multilevel"/>
    <w:tmpl w:val="5CBC02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2A0E135E"/>
    <w:multiLevelType w:val="multilevel"/>
    <w:tmpl w:val="6A28FE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2B6619BD"/>
    <w:multiLevelType w:val="multilevel"/>
    <w:tmpl w:val="2C06615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30916A13"/>
    <w:multiLevelType w:val="multilevel"/>
    <w:tmpl w:val="2D6AC81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33422D0B"/>
    <w:multiLevelType w:val="multilevel"/>
    <w:tmpl w:val="81089D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33D22FFF"/>
    <w:multiLevelType w:val="multilevel"/>
    <w:tmpl w:val="090675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355F447F"/>
    <w:multiLevelType w:val="multilevel"/>
    <w:tmpl w:val="F89E7B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36580465"/>
    <w:multiLevelType w:val="multilevel"/>
    <w:tmpl w:val="7D16424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37FF77F1"/>
    <w:multiLevelType w:val="multilevel"/>
    <w:tmpl w:val="7A2E9B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3E2A15F2"/>
    <w:multiLevelType w:val="multilevel"/>
    <w:tmpl w:val="24009A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44F52F30"/>
    <w:multiLevelType w:val="multilevel"/>
    <w:tmpl w:val="EEA4B7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45FA393F"/>
    <w:multiLevelType w:val="multilevel"/>
    <w:tmpl w:val="C0DA19B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47637594"/>
    <w:multiLevelType w:val="multilevel"/>
    <w:tmpl w:val="0C5C65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9" w15:restartNumberingAfterBreak="0">
    <w:nsid w:val="478337E9"/>
    <w:multiLevelType w:val="multilevel"/>
    <w:tmpl w:val="4FE0BB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491B58BE"/>
    <w:multiLevelType w:val="multilevel"/>
    <w:tmpl w:val="5F3CEC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4A0E330D"/>
    <w:multiLevelType w:val="multilevel"/>
    <w:tmpl w:val="581210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4D143591"/>
    <w:multiLevelType w:val="multilevel"/>
    <w:tmpl w:val="9A44B9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52BD6BEA"/>
    <w:multiLevelType w:val="multilevel"/>
    <w:tmpl w:val="7FECDF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5A814320"/>
    <w:multiLevelType w:val="multilevel"/>
    <w:tmpl w:val="CA50EF4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5A9F5FBD"/>
    <w:multiLevelType w:val="multilevel"/>
    <w:tmpl w:val="4CD861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60D7648C"/>
    <w:multiLevelType w:val="multilevel"/>
    <w:tmpl w:val="13CAB41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65B05BD4"/>
    <w:multiLevelType w:val="multilevel"/>
    <w:tmpl w:val="470C2C7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8" w15:restartNumberingAfterBreak="0">
    <w:nsid w:val="667C6F03"/>
    <w:multiLevelType w:val="multilevel"/>
    <w:tmpl w:val="1B92FE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66924BBD"/>
    <w:multiLevelType w:val="multilevel"/>
    <w:tmpl w:val="B83C47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67C66AE5"/>
    <w:multiLevelType w:val="multilevel"/>
    <w:tmpl w:val="4D5088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69BA6514"/>
    <w:multiLevelType w:val="multilevel"/>
    <w:tmpl w:val="1AA6C94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6A2F4A18"/>
    <w:multiLevelType w:val="multilevel"/>
    <w:tmpl w:val="9F3064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6B5E4C23"/>
    <w:multiLevelType w:val="multilevel"/>
    <w:tmpl w:val="5078751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4" w15:restartNumberingAfterBreak="0">
    <w:nsid w:val="6FB4293A"/>
    <w:multiLevelType w:val="multilevel"/>
    <w:tmpl w:val="9CA61D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74966021"/>
    <w:multiLevelType w:val="multilevel"/>
    <w:tmpl w:val="24AAE4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76F72BB7"/>
    <w:multiLevelType w:val="multilevel"/>
    <w:tmpl w:val="A3A809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7" w15:restartNumberingAfterBreak="0">
    <w:nsid w:val="77350A0C"/>
    <w:multiLevelType w:val="multilevel"/>
    <w:tmpl w:val="50540C7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8" w15:restartNumberingAfterBreak="0">
    <w:nsid w:val="79BF549A"/>
    <w:multiLevelType w:val="multilevel"/>
    <w:tmpl w:val="C01A38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9" w15:restartNumberingAfterBreak="0">
    <w:nsid w:val="7A2A7F19"/>
    <w:multiLevelType w:val="multilevel"/>
    <w:tmpl w:val="558C77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0" w15:restartNumberingAfterBreak="0">
    <w:nsid w:val="7AC47618"/>
    <w:multiLevelType w:val="multilevel"/>
    <w:tmpl w:val="AA82A8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1" w15:restartNumberingAfterBreak="0">
    <w:nsid w:val="7BF96174"/>
    <w:multiLevelType w:val="multilevel"/>
    <w:tmpl w:val="B85A02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2" w15:restartNumberingAfterBreak="0">
    <w:nsid w:val="7DE76615"/>
    <w:multiLevelType w:val="multilevel"/>
    <w:tmpl w:val="1884FC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3" w15:restartNumberingAfterBreak="0">
    <w:nsid w:val="7F82051E"/>
    <w:multiLevelType w:val="multilevel"/>
    <w:tmpl w:val="DE4834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158618897">
    <w:abstractNumId w:val="43"/>
  </w:num>
  <w:num w:numId="2" w16cid:durableId="390154001">
    <w:abstractNumId w:val="24"/>
  </w:num>
  <w:num w:numId="3" w16cid:durableId="2034306253">
    <w:abstractNumId w:val="3"/>
  </w:num>
  <w:num w:numId="4" w16cid:durableId="1517229029">
    <w:abstractNumId w:val="5"/>
  </w:num>
  <w:num w:numId="5" w16cid:durableId="497117777">
    <w:abstractNumId w:val="40"/>
  </w:num>
  <w:num w:numId="6" w16cid:durableId="487477637">
    <w:abstractNumId w:val="42"/>
  </w:num>
  <w:num w:numId="7" w16cid:durableId="1365131268">
    <w:abstractNumId w:val="8"/>
  </w:num>
  <w:num w:numId="8" w16cid:durableId="1997103574">
    <w:abstractNumId w:val="17"/>
  </w:num>
  <w:num w:numId="9" w16cid:durableId="878397889">
    <w:abstractNumId w:val="18"/>
  </w:num>
  <w:num w:numId="10" w16cid:durableId="1602303047">
    <w:abstractNumId w:val="23"/>
  </w:num>
  <w:num w:numId="11" w16cid:durableId="300383349">
    <w:abstractNumId w:val="29"/>
  </w:num>
  <w:num w:numId="12" w16cid:durableId="574170956">
    <w:abstractNumId w:val="37"/>
  </w:num>
  <w:num w:numId="13" w16cid:durableId="637036491">
    <w:abstractNumId w:val="28"/>
  </w:num>
  <w:num w:numId="14" w16cid:durableId="1453939802">
    <w:abstractNumId w:val="20"/>
  </w:num>
  <w:num w:numId="15" w16cid:durableId="383137550">
    <w:abstractNumId w:val="26"/>
  </w:num>
  <w:num w:numId="16" w16cid:durableId="1153448520">
    <w:abstractNumId w:val="30"/>
  </w:num>
  <w:num w:numId="17" w16cid:durableId="611861330">
    <w:abstractNumId w:val="4"/>
  </w:num>
  <w:num w:numId="18" w16cid:durableId="605044271">
    <w:abstractNumId w:val="41"/>
  </w:num>
  <w:num w:numId="19" w16cid:durableId="98330688">
    <w:abstractNumId w:val="36"/>
  </w:num>
  <w:num w:numId="20" w16cid:durableId="1795058867">
    <w:abstractNumId w:val="10"/>
  </w:num>
  <w:num w:numId="21" w16cid:durableId="431902027">
    <w:abstractNumId w:val="33"/>
  </w:num>
  <w:num w:numId="22" w16cid:durableId="1699816849">
    <w:abstractNumId w:val="49"/>
  </w:num>
  <w:num w:numId="23" w16cid:durableId="51389980">
    <w:abstractNumId w:val="34"/>
  </w:num>
  <w:num w:numId="24" w16cid:durableId="1871533774">
    <w:abstractNumId w:val="19"/>
  </w:num>
  <w:num w:numId="25" w16cid:durableId="1177424436">
    <w:abstractNumId w:val="46"/>
  </w:num>
  <w:num w:numId="26" w16cid:durableId="796410294">
    <w:abstractNumId w:val="53"/>
  </w:num>
  <w:num w:numId="27" w16cid:durableId="979576156">
    <w:abstractNumId w:val="16"/>
  </w:num>
  <w:num w:numId="28" w16cid:durableId="1950384097">
    <w:abstractNumId w:val="51"/>
  </w:num>
  <w:num w:numId="29" w16cid:durableId="1877695295">
    <w:abstractNumId w:val="15"/>
  </w:num>
  <w:num w:numId="30" w16cid:durableId="1235429021">
    <w:abstractNumId w:val="31"/>
  </w:num>
  <w:num w:numId="31" w16cid:durableId="1316644673">
    <w:abstractNumId w:val="2"/>
  </w:num>
  <w:num w:numId="32" w16cid:durableId="1213078206">
    <w:abstractNumId w:val="1"/>
  </w:num>
  <w:num w:numId="33" w16cid:durableId="1330602305">
    <w:abstractNumId w:val="11"/>
  </w:num>
  <w:num w:numId="34" w16cid:durableId="919754127">
    <w:abstractNumId w:val="21"/>
  </w:num>
  <w:num w:numId="35" w16cid:durableId="8603594">
    <w:abstractNumId w:val="13"/>
  </w:num>
  <w:num w:numId="36" w16cid:durableId="1312250697">
    <w:abstractNumId w:val="39"/>
  </w:num>
  <w:num w:numId="37" w16cid:durableId="1604651631">
    <w:abstractNumId w:val="25"/>
  </w:num>
  <w:num w:numId="38" w16cid:durableId="1185481942">
    <w:abstractNumId w:val="45"/>
  </w:num>
  <w:num w:numId="39" w16cid:durableId="1133139765">
    <w:abstractNumId w:val="22"/>
  </w:num>
  <w:num w:numId="40" w16cid:durableId="2139100911">
    <w:abstractNumId w:val="38"/>
  </w:num>
  <w:num w:numId="41" w16cid:durableId="1153059374">
    <w:abstractNumId w:val="0"/>
  </w:num>
  <w:num w:numId="42" w16cid:durableId="1486698182">
    <w:abstractNumId w:val="50"/>
  </w:num>
  <w:num w:numId="43" w16cid:durableId="993411083">
    <w:abstractNumId w:val="48"/>
  </w:num>
  <w:num w:numId="44" w16cid:durableId="931401133">
    <w:abstractNumId w:val="9"/>
  </w:num>
  <w:num w:numId="45" w16cid:durableId="1177840078">
    <w:abstractNumId w:val="32"/>
  </w:num>
  <w:num w:numId="46" w16cid:durableId="1423259404">
    <w:abstractNumId w:val="27"/>
  </w:num>
  <w:num w:numId="47" w16cid:durableId="273514038">
    <w:abstractNumId w:val="7"/>
  </w:num>
  <w:num w:numId="48" w16cid:durableId="1556354452">
    <w:abstractNumId w:val="12"/>
  </w:num>
  <w:num w:numId="49" w16cid:durableId="1322544597">
    <w:abstractNumId w:val="52"/>
  </w:num>
  <w:num w:numId="50" w16cid:durableId="1485245367">
    <w:abstractNumId w:val="35"/>
  </w:num>
  <w:num w:numId="51" w16cid:durableId="755710231">
    <w:abstractNumId w:val="14"/>
  </w:num>
  <w:num w:numId="52" w16cid:durableId="615872616">
    <w:abstractNumId w:val="44"/>
  </w:num>
  <w:num w:numId="53" w16cid:durableId="1594240262">
    <w:abstractNumId w:val="6"/>
  </w:num>
  <w:num w:numId="54" w16cid:durableId="206532519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D7800"/>
    <w:rsid w:val="002A6B25"/>
    <w:rsid w:val="0049282B"/>
    <w:rsid w:val="004D7800"/>
    <w:rsid w:val="006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97B7"/>
  <w15:docId w15:val="{5B36764F-BDA4-463E-A386-47B61552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5781</Words>
  <Characters>32956</Characters>
  <Application>Microsoft Office Word</Application>
  <DocSecurity>0</DocSecurity>
  <Lines>274</Lines>
  <Paragraphs>77</Paragraphs>
  <ScaleCrop>false</ScaleCrop>
  <Company>Cognizant</Company>
  <LinksUpToDate>false</LinksUpToDate>
  <CharactersWithSpaces>38660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 Prasad Jayaram</dc:creator>
  <dc:description/>
  <cp:lastModifiedBy>Shetty Prasad Jayaram</cp:lastModifiedBy>
  <cp:revision>2</cp:revision>
  <dcterms:created xsi:type="dcterms:W3CDTF">2026-05-10T01:09:00Z</dcterms:created>
  <dcterms:modified xsi:type="dcterms:W3CDTF">2026-05-10T01:09:00Z</dcterms:modified>
</cp:coreProperties>
</file>